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5F84" w14:textId="77777777" w:rsidR="002505BE" w:rsidRPr="002505BE" w:rsidRDefault="002505BE" w:rsidP="009F49BC">
      <w:pPr>
        <w:pStyle w:val="Heading1"/>
      </w:pPr>
      <w:r w:rsidRPr="002505BE">
        <w:t>THỜI KHÓA BIỂU</w:t>
      </w:r>
    </w:p>
    <w:p w14:paraId="4CE71CB3" w14:textId="77777777" w:rsidR="0080410A" w:rsidRDefault="0080410A" w:rsidP="00BA0E7F">
      <w:pPr>
        <w:spacing w:before="60" w:after="60"/>
        <w:jc w:val="center"/>
        <w:rPr>
          <w:b/>
          <w:color w:val="000000"/>
        </w:rPr>
      </w:pPr>
      <w:r w:rsidRPr="00BA0E7F">
        <w:rPr>
          <w:b/>
          <w:bCs/>
        </w:rPr>
        <w:t xml:space="preserve">LỚP </w:t>
      </w:r>
      <w:r w:rsidRPr="0062688D">
        <w:rPr>
          <w:b/>
          <w:color w:val="000000"/>
        </w:rPr>
        <w:t>TẬP HUẤN KIẾN THỨC KỸ NĂNG NGHIỆP VỤ HỢP TÁC, LIÊN KẾT MỞ RỘNG QUY MÔ HOẠT ĐỘNG VÀ HỢP TÁC LIÊN KẾT SẢN XUẤT</w:t>
      </w:r>
    </w:p>
    <w:p w14:paraId="5944DF62" w14:textId="77777777" w:rsidR="00124106" w:rsidRPr="00BA0E7F" w:rsidRDefault="0080410A" w:rsidP="00BA0E7F">
      <w:pPr>
        <w:spacing w:before="60" w:after="60"/>
        <w:jc w:val="center"/>
        <w:rPr>
          <w:b/>
          <w:bCs/>
        </w:rPr>
      </w:pPr>
      <w:r w:rsidRPr="0062688D">
        <w:rPr>
          <w:b/>
          <w:color w:val="000000"/>
        </w:rPr>
        <w:t>TIÊU THỤ NÔNG</w:t>
      </w:r>
      <w:r>
        <w:rPr>
          <w:b/>
          <w:color w:val="000000"/>
        </w:rPr>
        <w:t xml:space="preserve"> SẢN</w:t>
      </w:r>
      <w:r w:rsidRPr="00BA0E7F">
        <w:rPr>
          <w:b/>
          <w:bCs/>
        </w:rPr>
        <w:t xml:space="preserve"> (MÃ </w:t>
      </w:r>
      <w:r>
        <w:rPr>
          <w:b/>
          <w:bCs/>
        </w:rPr>
        <w:t>4</w:t>
      </w:r>
      <w:r w:rsidR="00413344">
        <w:rPr>
          <w:b/>
          <w:bCs/>
        </w:rPr>
        <w:t>2</w:t>
      </w:r>
      <w:r w:rsidRPr="00BA0E7F">
        <w:rPr>
          <w:b/>
          <w:bCs/>
        </w:rPr>
        <w:t xml:space="preserve">) </w:t>
      </w:r>
    </w:p>
    <w:p w14:paraId="423AA312" w14:textId="77777777" w:rsidR="002505BE" w:rsidRPr="00931068" w:rsidRDefault="002505BE" w:rsidP="00124106">
      <w:pPr>
        <w:spacing w:before="60" w:after="60"/>
        <w:jc w:val="center"/>
        <w:rPr>
          <w:b/>
          <w:bCs/>
        </w:rPr>
      </w:pPr>
      <w:r w:rsidRPr="00931068">
        <w:rPr>
          <w:b/>
          <w:bCs/>
        </w:rPr>
        <w:t xml:space="preserve">Từ ngày </w:t>
      </w:r>
      <w:r w:rsidR="0080410A">
        <w:rPr>
          <w:b/>
          <w:bCs/>
        </w:rPr>
        <w:t>2</w:t>
      </w:r>
      <w:r w:rsidR="00413344">
        <w:rPr>
          <w:b/>
          <w:bCs/>
        </w:rPr>
        <w:t>2</w:t>
      </w:r>
      <w:r w:rsidR="00931068" w:rsidRPr="00931068">
        <w:rPr>
          <w:b/>
          <w:bCs/>
        </w:rPr>
        <w:t>/</w:t>
      </w:r>
      <w:r w:rsidR="0080410A">
        <w:rPr>
          <w:b/>
          <w:bCs/>
        </w:rPr>
        <w:t>5</w:t>
      </w:r>
      <w:r w:rsidRPr="00931068">
        <w:rPr>
          <w:b/>
          <w:bCs/>
        </w:rPr>
        <w:t>/202</w:t>
      </w:r>
      <w:r w:rsidR="0080410A">
        <w:rPr>
          <w:b/>
          <w:bCs/>
        </w:rPr>
        <w:t>5</w:t>
      </w:r>
      <w:r w:rsidRPr="00931068">
        <w:rPr>
          <w:b/>
          <w:bCs/>
        </w:rPr>
        <w:t xml:space="preserve"> đến ngày </w:t>
      </w:r>
      <w:r w:rsidR="0080410A">
        <w:rPr>
          <w:b/>
          <w:bCs/>
        </w:rPr>
        <w:t>2</w:t>
      </w:r>
      <w:r w:rsidR="00413344">
        <w:rPr>
          <w:b/>
          <w:bCs/>
        </w:rPr>
        <w:t>4</w:t>
      </w:r>
      <w:r w:rsidR="00931068" w:rsidRPr="00931068">
        <w:rPr>
          <w:b/>
          <w:bCs/>
        </w:rPr>
        <w:t>/</w:t>
      </w:r>
      <w:r w:rsidR="0080410A">
        <w:rPr>
          <w:b/>
          <w:bCs/>
        </w:rPr>
        <w:t>5</w:t>
      </w:r>
      <w:r w:rsidRPr="00931068">
        <w:rPr>
          <w:b/>
          <w:bCs/>
        </w:rPr>
        <w:t>/202</w:t>
      </w:r>
      <w:r w:rsidR="0080410A">
        <w:rPr>
          <w:b/>
          <w:bCs/>
        </w:rPr>
        <w:t>5</w:t>
      </w:r>
      <w:r w:rsidRPr="00931068">
        <w:rPr>
          <w:b/>
          <w:bCs/>
        </w:rPr>
        <w:t xml:space="preserve"> </w:t>
      </w:r>
    </w:p>
    <w:p w14:paraId="5E8EB5AA" w14:textId="77777777" w:rsidR="002505BE" w:rsidRDefault="002505BE" w:rsidP="002505BE">
      <w:pPr>
        <w:pStyle w:val="Default"/>
        <w:spacing w:line="276" w:lineRule="auto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Địa điểm: </w:t>
      </w:r>
      <w:r w:rsidR="00931068">
        <w:rPr>
          <w:b/>
          <w:bCs/>
          <w:color w:val="auto"/>
          <w:sz w:val="28"/>
          <w:szCs w:val="28"/>
        </w:rPr>
        <w:t xml:space="preserve">TP. </w:t>
      </w:r>
      <w:r w:rsidR="00413344">
        <w:rPr>
          <w:b/>
          <w:bCs/>
          <w:color w:val="auto"/>
          <w:sz w:val="28"/>
          <w:szCs w:val="28"/>
        </w:rPr>
        <w:t>Sóc Trăng, tỉnh Sóc Trăng</w:t>
      </w:r>
    </w:p>
    <w:p w14:paraId="23DC2994" w14:textId="77777777" w:rsidR="0050332E" w:rsidRPr="00A659B2" w:rsidRDefault="0050332E" w:rsidP="002505BE">
      <w:pPr>
        <w:pStyle w:val="Default"/>
        <w:spacing w:line="276" w:lineRule="auto"/>
        <w:jc w:val="center"/>
        <w:rPr>
          <w:b/>
          <w:bCs/>
          <w:color w:val="auto"/>
          <w:sz w:val="28"/>
          <w:szCs w:val="28"/>
        </w:rPr>
      </w:pPr>
    </w:p>
    <w:p w14:paraId="5033DF0B" w14:textId="77777777" w:rsidR="002505BE" w:rsidRPr="00A659B2" w:rsidRDefault="002505BE" w:rsidP="002505BE">
      <w:pPr>
        <w:pStyle w:val="Default"/>
        <w:tabs>
          <w:tab w:val="left" w:pos="2085"/>
          <w:tab w:val="center" w:pos="4819"/>
        </w:tabs>
        <w:spacing w:line="276" w:lineRule="auto"/>
        <w:rPr>
          <w:b/>
          <w:bCs/>
          <w:color w:val="auto"/>
          <w:sz w:val="26"/>
          <w:szCs w:val="26"/>
        </w:rPr>
      </w:pPr>
      <w:r w:rsidRPr="00A659B2">
        <w:rPr>
          <w:b/>
          <w:bCs/>
          <w:color w:val="auto"/>
          <w:sz w:val="28"/>
          <w:szCs w:val="28"/>
          <w:vertAlign w:val="subscript"/>
        </w:rPr>
        <w:softHyphen/>
      </w:r>
      <w:r w:rsidRPr="00A659B2">
        <w:rPr>
          <w:b/>
          <w:bCs/>
          <w:color w:val="auto"/>
          <w:sz w:val="28"/>
          <w:szCs w:val="28"/>
          <w:vertAlign w:val="subscript"/>
        </w:rPr>
        <w:softHyphen/>
      </w:r>
      <w:r w:rsidRPr="00A659B2">
        <w:rPr>
          <w:b/>
          <w:bCs/>
          <w:color w:val="auto"/>
          <w:sz w:val="28"/>
          <w:szCs w:val="28"/>
          <w:vertAlign w:val="subscript"/>
        </w:rPr>
        <w:softHyphen/>
      </w:r>
      <w:r>
        <w:rPr>
          <w:b/>
          <w:bCs/>
          <w:color w:val="auto"/>
          <w:sz w:val="28"/>
          <w:szCs w:val="28"/>
          <w:vertAlign w:val="subscript"/>
        </w:rPr>
        <w:tab/>
      </w:r>
      <w:r>
        <w:rPr>
          <w:b/>
          <w:bCs/>
          <w:color w:val="auto"/>
          <w:sz w:val="28"/>
          <w:szCs w:val="28"/>
          <w:vertAlign w:val="subscript"/>
        </w:rPr>
        <w:tab/>
      </w:r>
      <w:r>
        <w:rPr>
          <w:b/>
          <w:bCs/>
          <w:color w:val="auto"/>
          <w:sz w:val="28"/>
          <w:szCs w:val="28"/>
          <w:vertAlign w:val="subscript"/>
        </w:rPr>
        <w:tab/>
      </w:r>
      <w:r>
        <w:rPr>
          <w:b/>
          <w:bCs/>
          <w:color w:val="auto"/>
          <w:sz w:val="28"/>
          <w:szCs w:val="28"/>
          <w:vertAlign w:val="subscript"/>
        </w:rPr>
        <w:tab/>
      </w:r>
      <w:r w:rsidRPr="00A659B2">
        <w:rPr>
          <w:b/>
          <w:bCs/>
          <w:color w:val="auto"/>
          <w:sz w:val="26"/>
          <w:szCs w:val="26"/>
        </w:rPr>
        <w:t xml:space="preserve">Chủ nhiệm lớp: </w:t>
      </w:r>
      <w:r w:rsidR="0050332E">
        <w:rPr>
          <w:b/>
          <w:bCs/>
          <w:color w:val="auto"/>
          <w:sz w:val="26"/>
          <w:szCs w:val="26"/>
        </w:rPr>
        <w:t>Đỗ Hữu Phương</w:t>
      </w:r>
    </w:p>
    <w:p w14:paraId="71007F63" w14:textId="77777777" w:rsidR="002505BE" w:rsidRDefault="002505BE" w:rsidP="0050332E">
      <w:pPr>
        <w:pStyle w:val="Default"/>
        <w:spacing w:line="276" w:lineRule="auto"/>
        <w:rPr>
          <w:b/>
          <w:bCs/>
          <w:color w:val="auto"/>
          <w:sz w:val="26"/>
          <w:szCs w:val="26"/>
          <w:lang w:val="fr-FR"/>
        </w:rPr>
      </w:pP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  <w:lang w:val="fr-FR"/>
        </w:rPr>
        <w:t>Mobile: 09</w:t>
      </w:r>
      <w:r w:rsidR="0050332E">
        <w:rPr>
          <w:b/>
          <w:bCs/>
          <w:color w:val="auto"/>
          <w:sz w:val="26"/>
          <w:szCs w:val="26"/>
          <w:lang w:val="fr-FR"/>
        </w:rPr>
        <w:t>12691219</w:t>
      </w:r>
    </w:p>
    <w:p w14:paraId="3B23E35D" w14:textId="77777777" w:rsidR="007D19DD" w:rsidRPr="00A659B2" w:rsidRDefault="007D19DD" w:rsidP="007D19DD">
      <w:pPr>
        <w:pStyle w:val="Default"/>
        <w:spacing w:line="276" w:lineRule="auto"/>
        <w:ind w:left="5760"/>
        <w:jc w:val="both"/>
        <w:rPr>
          <w:b/>
          <w:bCs/>
          <w:color w:val="auto"/>
          <w:sz w:val="26"/>
          <w:szCs w:val="26"/>
          <w:lang w:val="fr-FR"/>
        </w:rPr>
      </w:pPr>
    </w:p>
    <w:tbl>
      <w:tblPr>
        <w:tblW w:w="110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5245"/>
        <w:gridCol w:w="810"/>
        <w:gridCol w:w="3555"/>
      </w:tblGrid>
      <w:tr w:rsidR="002505BE" w:rsidRPr="000F19AF" w14:paraId="5F2DFBD2" w14:textId="77777777" w:rsidTr="00CE2FE0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6AD63DED" w14:textId="77777777" w:rsidR="002505BE" w:rsidRPr="000F19AF" w:rsidRDefault="002505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38129074" w14:textId="77777777" w:rsidR="002505BE" w:rsidRPr="000F19AF" w:rsidRDefault="002505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3B3C8696" w14:textId="77777777" w:rsidR="002505BE" w:rsidRPr="000F19AF" w:rsidRDefault="002505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 xml:space="preserve">Số </w:t>
            </w:r>
            <w:r w:rsidR="00124106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3555" w:type="dxa"/>
            <w:shd w:val="clear" w:color="000000" w:fill="FFFFFF"/>
            <w:vAlign w:val="center"/>
          </w:tcPr>
          <w:p w14:paraId="1C03F72B" w14:textId="77777777" w:rsidR="002505BE" w:rsidRPr="000F19AF" w:rsidRDefault="002505BE" w:rsidP="00A02952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>Giảng viên</w:t>
            </w:r>
          </w:p>
        </w:tc>
      </w:tr>
      <w:tr w:rsidR="0080410A" w:rsidRPr="000A686C" w14:paraId="10370168" w14:textId="77777777" w:rsidTr="00CE2FE0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022280E8" w14:textId="77777777" w:rsidR="0080410A" w:rsidRPr="000A686C" w:rsidRDefault="0080410A" w:rsidP="0080410A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 w:rsidR="00F3600A">
              <w:rPr>
                <w:bCs/>
                <w:sz w:val="26"/>
                <w:szCs w:val="26"/>
              </w:rPr>
              <w:t>năm</w:t>
            </w:r>
          </w:p>
          <w:p w14:paraId="00B8010D" w14:textId="77777777" w:rsidR="0080410A" w:rsidRPr="000A686C" w:rsidRDefault="0080410A" w:rsidP="0080410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  <w:r w:rsidR="00413344">
              <w:rPr>
                <w:bCs/>
                <w:sz w:val="26"/>
                <w:szCs w:val="26"/>
              </w:rPr>
              <w:t>2</w:t>
            </w:r>
            <w:r w:rsidRPr="000A686C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5</w:t>
            </w:r>
            <w:r w:rsidRPr="000A686C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2E0D0F1E" w14:textId="77777777" w:rsidR="0080410A" w:rsidRPr="0080410A" w:rsidRDefault="0080410A" w:rsidP="0080410A">
            <w:pPr>
              <w:numPr>
                <w:ilvl w:val="0"/>
                <w:numId w:val="3"/>
              </w:numPr>
              <w:tabs>
                <w:tab w:val="left" w:pos="143"/>
              </w:tabs>
              <w:autoSpaceDE w:val="0"/>
              <w:autoSpaceDN w:val="0"/>
              <w:adjustRightInd w:val="0"/>
              <w:ind w:hanging="108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 w:rsidRPr="0080410A">
              <w:rPr>
                <w:sz w:val="26"/>
                <w:szCs w:val="26"/>
              </w:rPr>
              <w:t>Khai giảng</w:t>
            </w:r>
          </w:p>
          <w:p w14:paraId="4609AFA2" w14:textId="77777777" w:rsidR="0080410A" w:rsidRPr="0080410A" w:rsidRDefault="0080410A" w:rsidP="0080410A">
            <w:pPr>
              <w:numPr>
                <w:ilvl w:val="0"/>
                <w:numId w:val="3"/>
              </w:numPr>
              <w:tabs>
                <w:tab w:val="left" w:pos="210"/>
              </w:tabs>
              <w:spacing w:line="360" w:lineRule="exact"/>
              <w:ind w:left="0" w:firstLine="0"/>
              <w:jc w:val="both"/>
              <w:rPr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>Hướng dẫn thi hành Luật HTX số 17/2023 và Nghị định 113/2024/Nđ-CP và các quy định liên quan đến tổ chức hoạt động, hợp tác mở rộng quy mô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7CA3BA51" w14:textId="77777777" w:rsidR="0080410A" w:rsidRPr="00FE7CB9" w:rsidRDefault="0080410A" w:rsidP="0080410A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FE7CB9">
              <w:rPr>
                <w:sz w:val="26"/>
                <w:szCs w:val="26"/>
              </w:rPr>
              <w:t>1</w:t>
            </w:r>
          </w:p>
        </w:tc>
        <w:tc>
          <w:tcPr>
            <w:tcW w:w="3555" w:type="dxa"/>
            <w:shd w:val="clear" w:color="000000" w:fill="FFFFFF"/>
            <w:vAlign w:val="center"/>
          </w:tcPr>
          <w:p w14:paraId="302FC37E" w14:textId="77777777" w:rsidR="0080410A" w:rsidRDefault="0080410A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  <w:r w:rsidRPr="00A02952">
              <w:rPr>
                <w:bCs/>
                <w:sz w:val="26"/>
                <w:szCs w:val="26"/>
              </w:rPr>
              <w:t>BGH</w:t>
            </w:r>
            <w:r>
              <w:rPr>
                <w:bCs/>
                <w:sz w:val="26"/>
                <w:szCs w:val="26"/>
              </w:rPr>
              <w:t>;</w:t>
            </w:r>
            <w:r w:rsidRPr="00A02952">
              <w:rPr>
                <w:bCs/>
                <w:sz w:val="26"/>
                <w:szCs w:val="26"/>
              </w:rPr>
              <w:t xml:space="preserve"> Phòng ĐT</w:t>
            </w:r>
            <w:r>
              <w:rPr>
                <w:bCs/>
                <w:sz w:val="26"/>
                <w:szCs w:val="26"/>
              </w:rPr>
              <w:t xml:space="preserve"> </w:t>
            </w:r>
          </w:p>
          <w:p w14:paraId="336B7B3C" w14:textId="77777777" w:rsidR="0080410A" w:rsidRDefault="0080410A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</w:p>
          <w:p w14:paraId="3D638B0F" w14:textId="77777777" w:rsidR="00ED1525" w:rsidRDefault="00ED1525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</w:p>
          <w:p w14:paraId="2EDA8542" w14:textId="77777777" w:rsidR="0080410A" w:rsidRPr="00CE2FE0" w:rsidRDefault="00413344" w:rsidP="0080410A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413344">
              <w:rPr>
                <w:sz w:val="26"/>
                <w:szCs w:val="26"/>
              </w:rPr>
              <w:t>ThS. Võ Hoàng Duy</w:t>
            </w:r>
          </w:p>
        </w:tc>
      </w:tr>
      <w:tr w:rsidR="0080410A" w:rsidRPr="004B6238" w14:paraId="2C4FEF02" w14:textId="77777777" w:rsidTr="00CE2FE0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293DB0C0" w14:textId="77777777" w:rsidR="0080410A" w:rsidRPr="000A686C" w:rsidRDefault="0080410A" w:rsidP="0080410A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 w:rsidR="00F3600A">
              <w:rPr>
                <w:bCs/>
                <w:sz w:val="26"/>
                <w:szCs w:val="26"/>
              </w:rPr>
              <w:t>sáu</w:t>
            </w:r>
          </w:p>
          <w:p w14:paraId="3EB2718B" w14:textId="77777777" w:rsidR="0080410A" w:rsidRPr="004B6238" w:rsidRDefault="0080410A" w:rsidP="0080410A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  <w:r w:rsidR="00413344">
              <w:rPr>
                <w:bCs/>
                <w:sz w:val="26"/>
                <w:szCs w:val="26"/>
              </w:rPr>
              <w:t>3</w:t>
            </w:r>
            <w:r w:rsidRPr="000A686C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5</w:t>
            </w:r>
            <w:r w:rsidRPr="000A686C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5EBAB963" w14:textId="77777777" w:rsidR="0080410A" w:rsidRPr="0080410A" w:rsidRDefault="0080410A" w:rsidP="0080410A">
            <w:pPr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>Quản lý và điều hành HTX gắn liên kết sản xuất theo chuỗi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3C66E747" w14:textId="77777777" w:rsidR="0080410A" w:rsidRPr="00FE7CB9" w:rsidRDefault="0080410A" w:rsidP="0080410A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FE7CB9">
              <w:rPr>
                <w:sz w:val="26"/>
                <w:szCs w:val="26"/>
              </w:rPr>
              <w:t>1</w:t>
            </w:r>
          </w:p>
        </w:tc>
        <w:tc>
          <w:tcPr>
            <w:tcW w:w="3555" w:type="dxa"/>
            <w:shd w:val="clear" w:color="000000" w:fill="FFFFFF"/>
            <w:vAlign w:val="center"/>
          </w:tcPr>
          <w:p w14:paraId="52C3603D" w14:textId="77777777" w:rsidR="0080410A" w:rsidRPr="004B6238" w:rsidRDefault="00413344" w:rsidP="0080410A">
            <w:pPr>
              <w:autoSpaceDE w:val="0"/>
              <w:autoSpaceDN w:val="0"/>
              <w:adjustRightInd w:val="0"/>
              <w:rPr>
                <w:b/>
                <w:bCs/>
                <w:color w:val="FF0000"/>
                <w:sz w:val="26"/>
                <w:szCs w:val="26"/>
              </w:rPr>
            </w:pPr>
            <w:r w:rsidRPr="00413344">
              <w:rPr>
                <w:sz w:val="26"/>
                <w:szCs w:val="26"/>
              </w:rPr>
              <w:t>ThS. Võ Hoàng Duy</w:t>
            </w:r>
          </w:p>
        </w:tc>
      </w:tr>
      <w:tr w:rsidR="00ED1525" w:rsidRPr="000F19AF" w14:paraId="6FC5A4FB" w14:textId="77777777" w:rsidTr="00CE2FE0">
        <w:trPr>
          <w:trHeight w:val="595"/>
          <w:tblHeader/>
        </w:trPr>
        <w:tc>
          <w:tcPr>
            <w:tcW w:w="1447" w:type="dxa"/>
            <w:vMerge w:val="restart"/>
            <w:shd w:val="clear" w:color="000000" w:fill="FFFFFF"/>
            <w:vAlign w:val="center"/>
          </w:tcPr>
          <w:p w14:paraId="1190FA51" w14:textId="77777777" w:rsidR="00ED1525" w:rsidRPr="000A686C" w:rsidRDefault="00ED1525" w:rsidP="0080410A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 w:rsidR="00F3600A">
              <w:rPr>
                <w:bCs/>
                <w:sz w:val="26"/>
                <w:szCs w:val="26"/>
              </w:rPr>
              <w:t>bảy</w:t>
            </w:r>
          </w:p>
          <w:p w14:paraId="01DFC00F" w14:textId="77777777" w:rsidR="00ED1525" w:rsidRPr="000F19AF" w:rsidRDefault="00ED1525" w:rsidP="0080410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  <w:r w:rsidR="00413344">
              <w:rPr>
                <w:bCs/>
                <w:sz w:val="26"/>
                <w:szCs w:val="26"/>
              </w:rPr>
              <w:t>4</w:t>
            </w:r>
            <w:r w:rsidRPr="000A686C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5</w:t>
            </w:r>
            <w:r w:rsidRPr="000A686C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7FD7AFA0" w14:textId="77777777" w:rsidR="00ED1525" w:rsidRDefault="00ED1525" w:rsidP="0080410A">
            <w:pPr>
              <w:tabs>
                <w:tab w:val="left" w:pos="290"/>
              </w:tabs>
              <w:spacing w:line="360" w:lineRule="exact"/>
              <w:jc w:val="both"/>
              <w:rPr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 xml:space="preserve">Kiến thức, kỹ năng liên quan: </w:t>
            </w:r>
          </w:p>
          <w:p w14:paraId="10798577" w14:textId="77777777" w:rsidR="00ED1525" w:rsidRPr="00CE2FE0" w:rsidRDefault="00ED1525" w:rsidP="00CE2FE0">
            <w:pPr>
              <w:numPr>
                <w:ilvl w:val="0"/>
                <w:numId w:val="3"/>
              </w:numPr>
              <w:tabs>
                <w:tab w:val="left" w:pos="290"/>
              </w:tabs>
              <w:ind w:left="0" w:firstLine="0"/>
              <w:jc w:val="both"/>
              <w:rPr>
                <w:b/>
                <w:bCs/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 xml:space="preserve">Mô hình HTX thủy sản/tổ đồng quản lý trong nuôi trồng, bảo vệ và khai thác bền vững nguồn lợi thủy sản; </w:t>
            </w:r>
          </w:p>
          <w:p w14:paraId="2101E5D9" w14:textId="77777777" w:rsidR="00ED1525" w:rsidRPr="0080410A" w:rsidRDefault="00ED1525" w:rsidP="00CE2FE0">
            <w:pPr>
              <w:numPr>
                <w:ilvl w:val="0"/>
                <w:numId w:val="3"/>
              </w:numPr>
              <w:tabs>
                <w:tab w:val="left" w:pos="290"/>
              </w:tabs>
              <w:ind w:left="0" w:firstLine="0"/>
              <w:jc w:val="both"/>
              <w:rPr>
                <w:b/>
                <w:bCs/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 xml:space="preserve">Phân tích và dự báo thị trường nông sản và tiêu chuẩn chất lượng nông sản 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60DB7179" w14:textId="77777777" w:rsidR="00ED1525" w:rsidRPr="00FE7CB9" w:rsidRDefault="00ED1525" w:rsidP="0080410A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FE7CB9">
              <w:rPr>
                <w:sz w:val="26"/>
                <w:szCs w:val="26"/>
              </w:rPr>
              <w:t>1</w:t>
            </w:r>
          </w:p>
        </w:tc>
        <w:tc>
          <w:tcPr>
            <w:tcW w:w="3555" w:type="dxa"/>
            <w:shd w:val="clear" w:color="000000" w:fill="FFFFFF"/>
            <w:vAlign w:val="center"/>
          </w:tcPr>
          <w:p w14:paraId="5D9D1F46" w14:textId="77777777" w:rsidR="00ED1525" w:rsidRPr="00A02952" w:rsidRDefault="00413344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  <w:r w:rsidRPr="00CE2FE0">
              <w:rPr>
                <w:sz w:val="26"/>
                <w:szCs w:val="26"/>
              </w:rPr>
              <w:t>ThS. Nguyễn Hoàng Minh Tâm</w:t>
            </w:r>
          </w:p>
        </w:tc>
      </w:tr>
      <w:tr w:rsidR="00ED1525" w:rsidRPr="000F19AF" w14:paraId="48E822B5" w14:textId="77777777" w:rsidTr="00CE2FE0">
        <w:trPr>
          <w:trHeight w:val="595"/>
          <w:tblHeader/>
        </w:trPr>
        <w:tc>
          <w:tcPr>
            <w:tcW w:w="1447" w:type="dxa"/>
            <w:vMerge/>
            <w:shd w:val="clear" w:color="000000" w:fill="FFFFFF"/>
            <w:vAlign w:val="center"/>
          </w:tcPr>
          <w:p w14:paraId="0C572840" w14:textId="77777777" w:rsidR="00ED1525" w:rsidRPr="000F19AF" w:rsidRDefault="00ED1525" w:rsidP="00A4134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245" w:type="dxa"/>
            <w:shd w:val="clear" w:color="000000" w:fill="FFFFFF"/>
            <w:vAlign w:val="center"/>
          </w:tcPr>
          <w:p w14:paraId="06AFC47E" w14:textId="77777777" w:rsidR="00ED1525" w:rsidRPr="00D857E0" w:rsidRDefault="00ED1525" w:rsidP="00A4134B">
            <w:pPr>
              <w:tabs>
                <w:tab w:val="left" w:pos="284"/>
              </w:tabs>
              <w:spacing w:before="60" w:after="60"/>
              <w:jc w:val="both"/>
              <w:rPr>
                <w:b/>
                <w:sz w:val="26"/>
                <w:szCs w:val="26"/>
              </w:rPr>
            </w:pPr>
            <w:r w:rsidRPr="00D857E0">
              <w:rPr>
                <w:b/>
                <w:sz w:val="26"/>
                <w:szCs w:val="26"/>
              </w:rPr>
              <w:t>Bế giảng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2011D3D1" w14:textId="77777777" w:rsidR="00ED1525" w:rsidRPr="000F19AF" w:rsidRDefault="00ED1525" w:rsidP="00A4134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555" w:type="dxa"/>
            <w:shd w:val="clear" w:color="000000" w:fill="FFFFFF"/>
            <w:vAlign w:val="center"/>
          </w:tcPr>
          <w:p w14:paraId="66F7BBAF" w14:textId="77777777" w:rsidR="00ED1525" w:rsidRPr="00B626B1" w:rsidRDefault="00ED1525" w:rsidP="00B626B1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  <w:r w:rsidRPr="00A02952">
              <w:rPr>
                <w:bCs/>
                <w:sz w:val="26"/>
                <w:szCs w:val="26"/>
              </w:rPr>
              <w:t>BGH</w:t>
            </w:r>
            <w:r>
              <w:rPr>
                <w:bCs/>
                <w:sz w:val="26"/>
                <w:szCs w:val="26"/>
              </w:rPr>
              <w:t>;</w:t>
            </w:r>
            <w:r w:rsidRPr="00A02952">
              <w:rPr>
                <w:bCs/>
                <w:sz w:val="26"/>
                <w:szCs w:val="26"/>
              </w:rPr>
              <w:t xml:space="preserve"> Phòng ĐT</w:t>
            </w:r>
          </w:p>
        </w:tc>
      </w:tr>
    </w:tbl>
    <w:p w14:paraId="0C885672" w14:textId="77777777" w:rsidR="007559F8" w:rsidRPr="00180E65" w:rsidRDefault="007559F8" w:rsidP="007559F8">
      <w:pPr>
        <w:pStyle w:val="Default"/>
        <w:spacing w:before="120" w:line="276" w:lineRule="auto"/>
        <w:ind w:left="-284" w:hanging="142"/>
        <w:jc w:val="both"/>
        <w:rPr>
          <w:b/>
          <w:bCs/>
          <w:i/>
          <w:iCs/>
          <w:sz w:val="26"/>
          <w:szCs w:val="26"/>
        </w:rPr>
      </w:pPr>
      <w:r w:rsidRPr="00180E65">
        <w:rPr>
          <w:b/>
          <w:bCs/>
          <w:i/>
          <w:iCs/>
          <w:sz w:val="26"/>
          <w:szCs w:val="26"/>
          <w:u w:val="single"/>
        </w:rPr>
        <w:t>Thời gian học:</w:t>
      </w:r>
      <w:r w:rsidRPr="00180E65">
        <w:rPr>
          <w:b/>
          <w:bCs/>
          <w:i/>
          <w:iCs/>
          <w:sz w:val="26"/>
          <w:szCs w:val="26"/>
        </w:rPr>
        <w:t xml:space="preserve"> Buổi sáng: 8h00-11h00; Buổi chiều: 13h30-16h30.</w:t>
      </w:r>
    </w:p>
    <w:p w14:paraId="6568FAF9" w14:textId="77777777" w:rsidR="00115D25" w:rsidRDefault="007559F8" w:rsidP="00115D25">
      <w:pPr>
        <w:pStyle w:val="Default"/>
        <w:spacing w:before="120" w:line="276" w:lineRule="auto"/>
        <w:ind w:left="5103" w:hanging="567"/>
        <w:jc w:val="center"/>
        <w:rPr>
          <w:b/>
          <w:color w:val="auto"/>
          <w:sz w:val="28"/>
          <w:szCs w:val="26"/>
        </w:rPr>
      </w:pPr>
      <w:r>
        <w:rPr>
          <w:b/>
          <w:color w:val="auto"/>
          <w:sz w:val="28"/>
          <w:szCs w:val="26"/>
        </w:rPr>
        <w:t xml:space="preserve">      </w:t>
      </w:r>
      <w:r w:rsidR="00ED1525">
        <w:rPr>
          <w:b/>
          <w:color w:val="auto"/>
          <w:sz w:val="28"/>
          <w:szCs w:val="26"/>
        </w:rPr>
        <w:t xml:space="preserve">   </w:t>
      </w:r>
      <w:r>
        <w:rPr>
          <w:b/>
          <w:color w:val="auto"/>
          <w:sz w:val="28"/>
          <w:szCs w:val="26"/>
        </w:rPr>
        <w:t xml:space="preserve"> </w:t>
      </w:r>
      <w:r w:rsidR="00115D25">
        <w:rPr>
          <w:b/>
          <w:color w:val="auto"/>
          <w:sz w:val="28"/>
          <w:szCs w:val="26"/>
        </w:rPr>
        <w:t xml:space="preserve">       PHÒNG ĐÀO TẠO</w:t>
      </w:r>
    </w:p>
    <w:p w14:paraId="07711F11" w14:textId="77D1E115" w:rsidR="00115D25" w:rsidRDefault="005B7AB0" w:rsidP="00115D25">
      <w:pPr>
        <w:pStyle w:val="Default"/>
        <w:spacing w:line="276" w:lineRule="auto"/>
        <w:ind w:left="5103"/>
        <w:jc w:val="center"/>
        <w:rPr>
          <w:b/>
          <w:color w:val="auto"/>
          <w:sz w:val="28"/>
          <w:szCs w:val="26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75BA285" wp14:editId="0EFC1582">
            <wp:simplePos x="0" y="0"/>
            <wp:positionH relativeFrom="column">
              <wp:posOffset>3916045</wp:posOffset>
            </wp:positionH>
            <wp:positionV relativeFrom="paragraph">
              <wp:posOffset>106045</wp:posOffset>
            </wp:positionV>
            <wp:extent cx="1657350" cy="5810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18547" w14:textId="77777777" w:rsidR="00115D25" w:rsidRDefault="00115D25" w:rsidP="00115D25">
      <w:pPr>
        <w:pStyle w:val="Default"/>
        <w:spacing w:line="276" w:lineRule="auto"/>
        <w:ind w:left="5103"/>
        <w:jc w:val="right"/>
        <w:rPr>
          <w:b/>
          <w:color w:val="auto"/>
          <w:sz w:val="28"/>
          <w:szCs w:val="26"/>
        </w:rPr>
      </w:pPr>
    </w:p>
    <w:p w14:paraId="3022ADD1" w14:textId="77777777" w:rsidR="00115D25" w:rsidRPr="00180E65" w:rsidRDefault="00115D25" w:rsidP="00115D25">
      <w:pPr>
        <w:pStyle w:val="Default"/>
        <w:spacing w:line="276" w:lineRule="auto"/>
        <w:ind w:left="5103"/>
        <w:jc w:val="center"/>
        <w:rPr>
          <w:b/>
          <w:color w:val="auto"/>
          <w:sz w:val="22"/>
          <w:szCs w:val="20"/>
        </w:rPr>
      </w:pPr>
    </w:p>
    <w:p w14:paraId="3D72E72B" w14:textId="77777777" w:rsidR="00115D25" w:rsidRDefault="00115D25" w:rsidP="00115D25">
      <w:pPr>
        <w:pStyle w:val="Default"/>
        <w:spacing w:line="276" w:lineRule="auto"/>
        <w:ind w:left="4678" w:firstLine="425"/>
        <w:rPr>
          <w:b/>
          <w:color w:val="auto"/>
          <w:sz w:val="28"/>
          <w:szCs w:val="26"/>
        </w:rPr>
      </w:pPr>
      <w:r>
        <w:rPr>
          <w:b/>
          <w:color w:val="auto"/>
          <w:sz w:val="28"/>
          <w:szCs w:val="26"/>
        </w:rPr>
        <w:t xml:space="preserve">               </w:t>
      </w:r>
    </w:p>
    <w:p w14:paraId="7C1B37F5" w14:textId="77777777" w:rsidR="00115D25" w:rsidRPr="00A31923" w:rsidRDefault="00115D25" w:rsidP="00115D25">
      <w:pPr>
        <w:pStyle w:val="Default"/>
        <w:spacing w:line="276" w:lineRule="auto"/>
        <w:ind w:left="4678" w:firstLine="425"/>
        <w:rPr>
          <w:b/>
          <w:bCs/>
          <w:sz w:val="26"/>
          <w:szCs w:val="26"/>
        </w:rPr>
      </w:pPr>
      <w:r>
        <w:rPr>
          <w:b/>
          <w:color w:val="auto"/>
          <w:sz w:val="28"/>
          <w:szCs w:val="26"/>
        </w:rPr>
        <w:t xml:space="preserve">                TS. Nguyễn Công Bình</w:t>
      </w:r>
    </w:p>
    <w:p w14:paraId="3B3E9BF4" w14:textId="77777777" w:rsidR="002505BE" w:rsidRDefault="002505BE" w:rsidP="00115D25">
      <w:pPr>
        <w:pStyle w:val="Default"/>
        <w:spacing w:before="120" w:line="276" w:lineRule="auto"/>
        <w:ind w:left="5103" w:hanging="567"/>
        <w:jc w:val="center"/>
        <w:rPr>
          <w:noProof/>
        </w:rPr>
      </w:pPr>
    </w:p>
    <w:p w14:paraId="6BF1B37C" w14:textId="77777777" w:rsidR="002505BE" w:rsidRDefault="002505BE" w:rsidP="002505BE">
      <w:pPr>
        <w:pStyle w:val="Default"/>
        <w:spacing w:line="276" w:lineRule="auto"/>
        <w:ind w:left="5103"/>
        <w:jc w:val="center"/>
        <w:rPr>
          <w:noProof/>
        </w:rPr>
      </w:pPr>
    </w:p>
    <w:p w14:paraId="327F7FB4" w14:textId="77777777" w:rsidR="009F49BC" w:rsidRDefault="009F49BC" w:rsidP="002505BE">
      <w:pPr>
        <w:pStyle w:val="Default"/>
        <w:spacing w:line="276" w:lineRule="auto"/>
        <w:ind w:left="4678" w:firstLine="425"/>
        <w:rPr>
          <w:b/>
          <w:color w:val="auto"/>
          <w:sz w:val="28"/>
          <w:szCs w:val="26"/>
        </w:rPr>
      </w:pPr>
    </w:p>
    <w:p w14:paraId="6052E658" w14:textId="77777777" w:rsidR="009F49BC" w:rsidRDefault="009F49BC" w:rsidP="002505BE">
      <w:pPr>
        <w:pStyle w:val="Default"/>
        <w:spacing w:line="276" w:lineRule="auto"/>
        <w:ind w:left="4678" w:firstLine="425"/>
        <w:rPr>
          <w:b/>
          <w:color w:val="auto"/>
          <w:sz w:val="28"/>
          <w:szCs w:val="26"/>
        </w:rPr>
      </w:pPr>
    </w:p>
    <w:sectPr w:rsidR="009F49BC" w:rsidSect="009F49BC">
      <w:headerReference w:type="default" r:id="rId9"/>
      <w:pgSz w:w="11907" w:h="16840" w:code="9"/>
      <w:pgMar w:top="1701" w:right="851" w:bottom="567" w:left="1134" w:header="28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13E4" w14:textId="77777777" w:rsidR="00444AE0" w:rsidRDefault="00444AE0">
      <w:r>
        <w:separator/>
      </w:r>
    </w:p>
  </w:endnote>
  <w:endnote w:type="continuationSeparator" w:id="0">
    <w:p w14:paraId="5F59F0DD" w14:textId="77777777" w:rsidR="00444AE0" w:rsidRDefault="00444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9376" w14:textId="77777777" w:rsidR="00444AE0" w:rsidRDefault="00444AE0">
      <w:r>
        <w:separator/>
      </w:r>
    </w:p>
  </w:footnote>
  <w:footnote w:type="continuationSeparator" w:id="0">
    <w:p w14:paraId="6CAAAD9B" w14:textId="77777777" w:rsidR="00444AE0" w:rsidRDefault="00444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C39E" w14:textId="77777777" w:rsidR="00D922C6" w:rsidRDefault="00D922C6" w:rsidP="00D922C6">
    <w:pPr>
      <w:pStyle w:val="Header"/>
      <w:jc w:val="center"/>
    </w:pPr>
  </w:p>
  <w:p w14:paraId="6A315DA3" w14:textId="77777777" w:rsidR="00E179AB" w:rsidRPr="007E169C" w:rsidRDefault="00E179AB" w:rsidP="00E179AB">
    <w:pPr>
      <w:pStyle w:val="Header"/>
      <w:tabs>
        <w:tab w:val="clear" w:pos="4680"/>
        <w:tab w:val="clear" w:pos="9360"/>
      </w:tabs>
      <w:spacing w:after="0" w:line="240" w:lineRule="auto"/>
      <w:jc w:val="center"/>
    </w:pPr>
    <w:r w:rsidRPr="007E169C">
      <w:t xml:space="preserve">BỘ NÔNG NGHIỆP VÀ </w:t>
    </w:r>
    <w:r w:rsidR="00ED1525">
      <w:t>MÔI TRƯỜNG</w:t>
    </w:r>
  </w:p>
  <w:p w14:paraId="02E21CDF" w14:textId="77777777" w:rsidR="00E179AB" w:rsidRPr="007E169C" w:rsidRDefault="00E179AB" w:rsidP="00E179AB">
    <w:pPr>
      <w:pStyle w:val="Default"/>
      <w:jc w:val="center"/>
      <w:rPr>
        <w:b/>
        <w:bCs/>
        <w:color w:val="auto"/>
        <w:sz w:val="28"/>
        <w:szCs w:val="28"/>
      </w:rPr>
    </w:pPr>
    <w:r w:rsidRPr="007E169C">
      <w:rPr>
        <w:b/>
        <w:sz w:val="28"/>
        <w:szCs w:val="28"/>
      </w:rPr>
      <w:t>TRƯỜNG CHÍNH SÁCH CÔNG VÀ PHÁT TRIỂN NÔNG</w:t>
    </w:r>
    <w:r>
      <w:rPr>
        <w:b/>
        <w:sz w:val="28"/>
        <w:szCs w:val="28"/>
      </w:rPr>
      <w:t xml:space="preserve"> THÔN</w:t>
    </w:r>
  </w:p>
  <w:p w14:paraId="377A44A5" w14:textId="23C16F0F" w:rsidR="00E179AB" w:rsidRDefault="005B7AB0" w:rsidP="00E179AB">
    <w:pPr>
      <w:pStyle w:val="Header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8FB6086" wp14:editId="6937FBBD">
              <wp:simplePos x="0" y="0"/>
              <wp:positionH relativeFrom="column">
                <wp:posOffset>1611630</wp:posOffset>
              </wp:positionH>
              <wp:positionV relativeFrom="paragraph">
                <wp:posOffset>50799</wp:posOffset>
              </wp:positionV>
              <wp:extent cx="279717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797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9ED3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126.9pt;margin-top:4pt;width:220.2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2199"/>
    <w:multiLevelType w:val="hybridMultilevel"/>
    <w:tmpl w:val="2C1CA6F8"/>
    <w:lvl w:ilvl="0" w:tplc="48B482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23C38"/>
    <w:multiLevelType w:val="hybridMultilevel"/>
    <w:tmpl w:val="2E18CD40"/>
    <w:lvl w:ilvl="0" w:tplc="B310FBE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A02F8E"/>
    <w:multiLevelType w:val="hybridMultilevel"/>
    <w:tmpl w:val="665E7FC0"/>
    <w:lvl w:ilvl="0" w:tplc="6F2C63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885755">
    <w:abstractNumId w:val="0"/>
  </w:num>
  <w:num w:numId="2" w16cid:durableId="68037589">
    <w:abstractNumId w:val="2"/>
  </w:num>
  <w:num w:numId="3" w16cid:durableId="127193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3D"/>
    <w:rsid w:val="00001739"/>
    <w:rsid w:val="00003F26"/>
    <w:rsid w:val="0000432D"/>
    <w:rsid w:val="00006780"/>
    <w:rsid w:val="0001027F"/>
    <w:rsid w:val="000142E1"/>
    <w:rsid w:val="00017783"/>
    <w:rsid w:val="0002438C"/>
    <w:rsid w:val="000332A0"/>
    <w:rsid w:val="000353E8"/>
    <w:rsid w:val="00042139"/>
    <w:rsid w:val="00042C3F"/>
    <w:rsid w:val="00043037"/>
    <w:rsid w:val="0004526F"/>
    <w:rsid w:val="000474ED"/>
    <w:rsid w:val="0005003D"/>
    <w:rsid w:val="00051E65"/>
    <w:rsid w:val="000542A0"/>
    <w:rsid w:val="000571E0"/>
    <w:rsid w:val="00063D86"/>
    <w:rsid w:val="000661A3"/>
    <w:rsid w:val="00067DAC"/>
    <w:rsid w:val="0007639E"/>
    <w:rsid w:val="00080F2B"/>
    <w:rsid w:val="00085214"/>
    <w:rsid w:val="00087A81"/>
    <w:rsid w:val="00095429"/>
    <w:rsid w:val="000A073A"/>
    <w:rsid w:val="000A59B8"/>
    <w:rsid w:val="000A6616"/>
    <w:rsid w:val="000A686C"/>
    <w:rsid w:val="000A7D8A"/>
    <w:rsid w:val="000B1AEA"/>
    <w:rsid w:val="000C1FA0"/>
    <w:rsid w:val="000C28BB"/>
    <w:rsid w:val="000C3690"/>
    <w:rsid w:val="000C5AC8"/>
    <w:rsid w:val="000D7362"/>
    <w:rsid w:val="000E40ED"/>
    <w:rsid w:val="000E55DB"/>
    <w:rsid w:val="000E737E"/>
    <w:rsid w:val="000F08C2"/>
    <w:rsid w:val="000F09C3"/>
    <w:rsid w:val="000F3842"/>
    <w:rsid w:val="001002C1"/>
    <w:rsid w:val="0010413A"/>
    <w:rsid w:val="001114B5"/>
    <w:rsid w:val="00112959"/>
    <w:rsid w:val="00115D25"/>
    <w:rsid w:val="00120263"/>
    <w:rsid w:val="00124106"/>
    <w:rsid w:val="00124379"/>
    <w:rsid w:val="0012513B"/>
    <w:rsid w:val="001307FF"/>
    <w:rsid w:val="00130817"/>
    <w:rsid w:val="00133702"/>
    <w:rsid w:val="00144090"/>
    <w:rsid w:val="0014631E"/>
    <w:rsid w:val="00146FAC"/>
    <w:rsid w:val="0015255E"/>
    <w:rsid w:val="00153D2F"/>
    <w:rsid w:val="00153D9B"/>
    <w:rsid w:val="0015704E"/>
    <w:rsid w:val="00157DC5"/>
    <w:rsid w:val="0016229D"/>
    <w:rsid w:val="00162688"/>
    <w:rsid w:val="001627A4"/>
    <w:rsid w:val="0016431C"/>
    <w:rsid w:val="0016531E"/>
    <w:rsid w:val="00165FF3"/>
    <w:rsid w:val="00166392"/>
    <w:rsid w:val="00167AB1"/>
    <w:rsid w:val="00183A76"/>
    <w:rsid w:val="0018715B"/>
    <w:rsid w:val="00193243"/>
    <w:rsid w:val="00193564"/>
    <w:rsid w:val="001A24AE"/>
    <w:rsid w:val="001A2DFC"/>
    <w:rsid w:val="001A5483"/>
    <w:rsid w:val="001A590C"/>
    <w:rsid w:val="001A7C4F"/>
    <w:rsid w:val="001B28C8"/>
    <w:rsid w:val="001C10F9"/>
    <w:rsid w:val="001D1D82"/>
    <w:rsid w:val="001D6440"/>
    <w:rsid w:val="001D6F92"/>
    <w:rsid w:val="001D7626"/>
    <w:rsid w:val="001E43F3"/>
    <w:rsid w:val="001E4433"/>
    <w:rsid w:val="001F21D4"/>
    <w:rsid w:val="001F353C"/>
    <w:rsid w:val="001F43F5"/>
    <w:rsid w:val="001F64C9"/>
    <w:rsid w:val="001F77F9"/>
    <w:rsid w:val="00202765"/>
    <w:rsid w:val="00202CBE"/>
    <w:rsid w:val="0020330C"/>
    <w:rsid w:val="0020533A"/>
    <w:rsid w:val="00206C3E"/>
    <w:rsid w:val="00220532"/>
    <w:rsid w:val="00226011"/>
    <w:rsid w:val="002268A9"/>
    <w:rsid w:val="00230AAC"/>
    <w:rsid w:val="00233EE1"/>
    <w:rsid w:val="00234819"/>
    <w:rsid w:val="002362D5"/>
    <w:rsid w:val="00237954"/>
    <w:rsid w:val="00246E57"/>
    <w:rsid w:val="002505BE"/>
    <w:rsid w:val="00253B72"/>
    <w:rsid w:val="00256FBE"/>
    <w:rsid w:val="00263B8F"/>
    <w:rsid w:val="00263BF8"/>
    <w:rsid w:val="002720C7"/>
    <w:rsid w:val="00283646"/>
    <w:rsid w:val="002876FB"/>
    <w:rsid w:val="00293B7E"/>
    <w:rsid w:val="002A0FAA"/>
    <w:rsid w:val="002A21CC"/>
    <w:rsid w:val="002A2B98"/>
    <w:rsid w:val="002A37CB"/>
    <w:rsid w:val="002A5C29"/>
    <w:rsid w:val="002A5C7E"/>
    <w:rsid w:val="002A5D7A"/>
    <w:rsid w:val="002A7D77"/>
    <w:rsid w:val="002B09A6"/>
    <w:rsid w:val="002B1A78"/>
    <w:rsid w:val="002B34BB"/>
    <w:rsid w:val="002B4318"/>
    <w:rsid w:val="002B5EE2"/>
    <w:rsid w:val="002C35FA"/>
    <w:rsid w:val="002C3675"/>
    <w:rsid w:val="002C3AC3"/>
    <w:rsid w:val="002C4827"/>
    <w:rsid w:val="002D10C8"/>
    <w:rsid w:val="002D24CE"/>
    <w:rsid w:val="002D2875"/>
    <w:rsid w:val="002D7397"/>
    <w:rsid w:val="002E004C"/>
    <w:rsid w:val="002E08FE"/>
    <w:rsid w:val="002E0A4D"/>
    <w:rsid w:val="002E19E5"/>
    <w:rsid w:val="002F06B5"/>
    <w:rsid w:val="002F121B"/>
    <w:rsid w:val="002F2559"/>
    <w:rsid w:val="002F4011"/>
    <w:rsid w:val="002F5412"/>
    <w:rsid w:val="002F5787"/>
    <w:rsid w:val="002F7D9B"/>
    <w:rsid w:val="003022B7"/>
    <w:rsid w:val="003115D8"/>
    <w:rsid w:val="00314057"/>
    <w:rsid w:val="00317FBC"/>
    <w:rsid w:val="00321531"/>
    <w:rsid w:val="00324A6B"/>
    <w:rsid w:val="003255D4"/>
    <w:rsid w:val="0032564F"/>
    <w:rsid w:val="003258FF"/>
    <w:rsid w:val="0033124C"/>
    <w:rsid w:val="00341144"/>
    <w:rsid w:val="00344230"/>
    <w:rsid w:val="003500B4"/>
    <w:rsid w:val="00350777"/>
    <w:rsid w:val="003507C1"/>
    <w:rsid w:val="003519A1"/>
    <w:rsid w:val="003529B5"/>
    <w:rsid w:val="00352B48"/>
    <w:rsid w:val="00354F9D"/>
    <w:rsid w:val="00355D3D"/>
    <w:rsid w:val="0036355B"/>
    <w:rsid w:val="003641D6"/>
    <w:rsid w:val="00365B89"/>
    <w:rsid w:val="00365BD5"/>
    <w:rsid w:val="00365BDD"/>
    <w:rsid w:val="00365C4B"/>
    <w:rsid w:val="0037543C"/>
    <w:rsid w:val="00377ED6"/>
    <w:rsid w:val="00381C41"/>
    <w:rsid w:val="00382D5C"/>
    <w:rsid w:val="00386A5A"/>
    <w:rsid w:val="003901C3"/>
    <w:rsid w:val="00392839"/>
    <w:rsid w:val="00392F66"/>
    <w:rsid w:val="003A10B4"/>
    <w:rsid w:val="003A35D4"/>
    <w:rsid w:val="003A4C03"/>
    <w:rsid w:val="003B051B"/>
    <w:rsid w:val="003B2C15"/>
    <w:rsid w:val="003B31E9"/>
    <w:rsid w:val="003B5B6F"/>
    <w:rsid w:val="003B7AA8"/>
    <w:rsid w:val="003C2EE7"/>
    <w:rsid w:val="003C3BAC"/>
    <w:rsid w:val="003C3D0C"/>
    <w:rsid w:val="003C515E"/>
    <w:rsid w:val="003C51FD"/>
    <w:rsid w:val="003C5413"/>
    <w:rsid w:val="003C7456"/>
    <w:rsid w:val="003C769A"/>
    <w:rsid w:val="003D12C6"/>
    <w:rsid w:val="003D1CA4"/>
    <w:rsid w:val="003D226B"/>
    <w:rsid w:val="003D48D5"/>
    <w:rsid w:val="003D492C"/>
    <w:rsid w:val="003D579F"/>
    <w:rsid w:val="003D622A"/>
    <w:rsid w:val="003E004C"/>
    <w:rsid w:val="003E33A1"/>
    <w:rsid w:val="003E7C12"/>
    <w:rsid w:val="003E7FE8"/>
    <w:rsid w:val="003F051D"/>
    <w:rsid w:val="003F346E"/>
    <w:rsid w:val="003F4581"/>
    <w:rsid w:val="003F4943"/>
    <w:rsid w:val="003F4944"/>
    <w:rsid w:val="003F4F22"/>
    <w:rsid w:val="003F5668"/>
    <w:rsid w:val="003F6FAB"/>
    <w:rsid w:val="004028C5"/>
    <w:rsid w:val="00406453"/>
    <w:rsid w:val="00406939"/>
    <w:rsid w:val="00413344"/>
    <w:rsid w:val="00413F72"/>
    <w:rsid w:val="004144DE"/>
    <w:rsid w:val="004146ED"/>
    <w:rsid w:val="00415F1F"/>
    <w:rsid w:val="00422B3C"/>
    <w:rsid w:val="00423143"/>
    <w:rsid w:val="00431F48"/>
    <w:rsid w:val="00435182"/>
    <w:rsid w:val="0043709C"/>
    <w:rsid w:val="00440169"/>
    <w:rsid w:val="004406D6"/>
    <w:rsid w:val="00442472"/>
    <w:rsid w:val="00444AE0"/>
    <w:rsid w:val="00451870"/>
    <w:rsid w:val="00455666"/>
    <w:rsid w:val="00460B67"/>
    <w:rsid w:val="004621B8"/>
    <w:rsid w:val="00466862"/>
    <w:rsid w:val="00466E2B"/>
    <w:rsid w:val="004727E1"/>
    <w:rsid w:val="00472CB4"/>
    <w:rsid w:val="00474CAA"/>
    <w:rsid w:val="00477188"/>
    <w:rsid w:val="004771FC"/>
    <w:rsid w:val="00480372"/>
    <w:rsid w:val="00480C39"/>
    <w:rsid w:val="004866B8"/>
    <w:rsid w:val="0048797F"/>
    <w:rsid w:val="00487C54"/>
    <w:rsid w:val="00490E2B"/>
    <w:rsid w:val="0049155D"/>
    <w:rsid w:val="00491BE4"/>
    <w:rsid w:val="0049235B"/>
    <w:rsid w:val="004972F5"/>
    <w:rsid w:val="004A1A9D"/>
    <w:rsid w:val="004A5796"/>
    <w:rsid w:val="004A6624"/>
    <w:rsid w:val="004B1CE7"/>
    <w:rsid w:val="004B2814"/>
    <w:rsid w:val="004B6238"/>
    <w:rsid w:val="004C04EE"/>
    <w:rsid w:val="004C13C9"/>
    <w:rsid w:val="004C1C59"/>
    <w:rsid w:val="004C29E1"/>
    <w:rsid w:val="004D1102"/>
    <w:rsid w:val="004D2313"/>
    <w:rsid w:val="004D3831"/>
    <w:rsid w:val="004D6394"/>
    <w:rsid w:val="004D639A"/>
    <w:rsid w:val="004D64BD"/>
    <w:rsid w:val="004D74F4"/>
    <w:rsid w:val="004D7F5A"/>
    <w:rsid w:val="004E21C7"/>
    <w:rsid w:val="004E30FB"/>
    <w:rsid w:val="004E3947"/>
    <w:rsid w:val="004E507E"/>
    <w:rsid w:val="004E5F22"/>
    <w:rsid w:val="004E6598"/>
    <w:rsid w:val="004E6F47"/>
    <w:rsid w:val="004F490E"/>
    <w:rsid w:val="00500838"/>
    <w:rsid w:val="0050187A"/>
    <w:rsid w:val="00501CC3"/>
    <w:rsid w:val="0050332E"/>
    <w:rsid w:val="00503B63"/>
    <w:rsid w:val="00503E7B"/>
    <w:rsid w:val="00505907"/>
    <w:rsid w:val="0050616E"/>
    <w:rsid w:val="005071F2"/>
    <w:rsid w:val="00514E91"/>
    <w:rsid w:val="005165C4"/>
    <w:rsid w:val="0052180C"/>
    <w:rsid w:val="0052449C"/>
    <w:rsid w:val="00524DE9"/>
    <w:rsid w:val="00525CCC"/>
    <w:rsid w:val="00525E22"/>
    <w:rsid w:val="0052708C"/>
    <w:rsid w:val="0053385E"/>
    <w:rsid w:val="00535506"/>
    <w:rsid w:val="005443F7"/>
    <w:rsid w:val="00544A09"/>
    <w:rsid w:val="00546BC0"/>
    <w:rsid w:val="00547B08"/>
    <w:rsid w:val="00551637"/>
    <w:rsid w:val="005519D4"/>
    <w:rsid w:val="00554256"/>
    <w:rsid w:val="00554DA8"/>
    <w:rsid w:val="0055500A"/>
    <w:rsid w:val="00557224"/>
    <w:rsid w:val="00566440"/>
    <w:rsid w:val="00570DF8"/>
    <w:rsid w:val="00572DD8"/>
    <w:rsid w:val="00573F8D"/>
    <w:rsid w:val="00575806"/>
    <w:rsid w:val="00580D27"/>
    <w:rsid w:val="00582FF9"/>
    <w:rsid w:val="00587845"/>
    <w:rsid w:val="00590FEF"/>
    <w:rsid w:val="005932C7"/>
    <w:rsid w:val="005A2ACD"/>
    <w:rsid w:val="005A3EC8"/>
    <w:rsid w:val="005A7255"/>
    <w:rsid w:val="005A73D2"/>
    <w:rsid w:val="005A79FA"/>
    <w:rsid w:val="005A7AB9"/>
    <w:rsid w:val="005B5DC1"/>
    <w:rsid w:val="005B7AB0"/>
    <w:rsid w:val="005C0945"/>
    <w:rsid w:val="005C50F2"/>
    <w:rsid w:val="005D1EA5"/>
    <w:rsid w:val="005D24BB"/>
    <w:rsid w:val="005D4959"/>
    <w:rsid w:val="005D501D"/>
    <w:rsid w:val="005D51B5"/>
    <w:rsid w:val="005D7B48"/>
    <w:rsid w:val="005E1E07"/>
    <w:rsid w:val="005E3F46"/>
    <w:rsid w:val="005E468A"/>
    <w:rsid w:val="005E792A"/>
    <w:rsid w:val="005F086B"/>
    <w:rsid w:val="005F4D1C"/>
    <w:rsid w:val="005F5406"/>
    <w:rsid w:val="005F5748"/>
    <w:rsid w:val="005F5A0D"/>
    <w:rsid w:val="00600181"/>
    <w:rsid w:val="00600F0C"/>
    <w:rsid w:val="006027A7"/>
    <w:rsid w:val="0060444F"/>
    <w:rsid w:val="006048C4"/>
    <w:rsid w:val="00604AE5"/>
    <w:rsid w:val="006054D1"/>
    <w:rsid w:val="00611849"/>
    <w:rsid w:val="006120D9"/>
    <w:rsid w:val="00614DF0"/>
    <w:rsid w:val="00614FD4"/>
    <w:rsid w:val="006169B4"/>
    <w:rsid w:val="00620038"/>
    <w:rsid w:val="00631F1B"/>
    <w:rsid w:val="006345CA"/>
    <w:rsid w:val="00634A9B"/>
    <w:rsid w:val="00634B4D"/>
    <w:rsid w:val="00635629"/>
    <w:rsid w:val="00635DB8"/>
    <w:rsid w:val="00642F47"/>
    <w:rsid w:val="00643A3D"/>
    <w:rsid w:val="0064679A"/>
    <w:rsid w:val="006473D3"/>
    <w:rsid w:val="006508AB"/>
    <w:rsid w:val="006519FC"/>
    <w:rsid w:val="00651DAB"/>
    <w:rsid w:val="00653F8E"/>
    <w:rsid w:val="00655791"/>
    <w:rsid w:val="00670D77"/>
    <w:rsid w:val="006726CA"/>
    <w:rsid w:val="0067790D"/>
    <w:rsid w:val="00681711"/>
    <w:rsid w:val="00683BAF"/>
    <w:rsid w:val="0068421F"/>
    <w:rsid w:val="006862E2"/>
    <w:rsid w:val="006863C5"/>
    <w:rsid w:val="00693CAD"/>
    <w:rsid w:val="006A19CD"/>
    <w:rsid w:val="006B2465"/>
    <w:rsid w:val="006B3D88"/>
    <w:rsid w:val="006B7DB4"/>
    <w:rsid w:val="006C1B02"/>
    <w:rsid w:val="006C228B"/>
    <w:rsid w:val="006C4DCC"/>
    <w:rsid w:val="006C7D1E"/>
    <w:rsid w:val="006D0939"/>
    <w:rsid w:val="006D35F2"/>
    <w:rsid w:val="006D45DE"/>
    <w:rsid w:val="006D4953"/>
    <w:rsid w:val="006E1D56"/>
    <w:rsid w:val="006E3873"/>
    <w:rsid w:val="006E798A"/>
    <w:rsid w:val="006F315A"/>
    <w:rsid w:val="00700225"/>
    <w:rsid w:val="0070160D"/>
    <w:rsid w:val="00703EC1"/>
    <w:rsid w:val="007078E7"/>
    <w:rsid w:val="00714755"/>
    <w:rsid w:val="00714B6F"/>
    <w:rsid w:val="00715F9F"/>
    <w:rsid w:val="00722772"/>
    <w:rsid w:val="00722DF0"/>
    <w:rsid w:val="00722F0B"/>
    <w:rsid w:val="007276E1"/>
    <w:rsid w:val="00727885"/>
    <w:rsid w:val="00730450"/>
    <w:rsid w:val="00730DFA"/>
    <w:rsid w:val="00730E07"/>
    <w:rsid w:val="00734162"/>
    <w:rsid w:val="0073654B"/>
    <w:rsid w:val="00740877"/>
    <w:rsid w:val="00745FE2"/>
    <w:rsid w:val="00746B22"/>
    <w:rsid w:val="0075207A"/>
    <w:rsid w:val="00752A31"/>
    <w:rsid w:val="007559F8"/>
    <w:rsid w:val="0076176F"/>
    <w:rsid w:val="00762296"/>
    <w:rsid w:val="007637AD"/>
    <w:rsid w:val="0076380B"/>
    <w:rsid w:val="00766920"/>
    <w:rsid w:val="00766975"/>
    <w:rsid w:val="00767927"/>
    <w:rsid w:val="00773CED"/>
    <w:rsid w:val="0078273F"/>
    <w:rsid w:val="00790D46"/>
    <w:rsid w:val="00791BE3"/>
    <w:rsid w:val="007A43F8"/>
    <w:rsid w:val="007A57A2"/>
    <w:rsid w:val="007A67C6"/>
    <w:rsid w:val="007A70A9"/>
    <w:rsid w:val="007B5839"/>
    <w:rsid w:val="007B6568"/>
    <w:rsid w:val="007B6ED0"/>
    <w:rsid w:val="007C3F0E"/>
    <w:rsid w:val="007C7017"/>
    <w:rsid w:val="007C792C"/>
    <w:rsid w:val="007D19DD"/>
    <w:rsid w:val="007D23D2"/>
    <w:rsid w:val="007D4083"/>
    <w:rsid w:val="007D6742"/>
    <w:rsid w:val="007D7D0D"/>
    <w:rsid w:val="007E1344"/>
    <w:rsid w:val="007F0BE5"/>
    <w:rsid w:val="00801440"/>
    <w:rsid w:val="0080410A"/>
    <w:rsid w:val="008054A7"/>
    <w:rsid w:val="0080657F"/>
    <w:rsid w:val="00811A36"/>
    <w:rsid w:val="0081285C"/>
    <w:rsid w:val="00820544"/>
    <w:rsid w:val="008233EE"/>
    <w:rsid w:val="00823CFC"/>
    <w:rsid w:val="008256D8"/>
    <w:rsid w:val="008275A7"/>
    <w:rsid w:val="00832D0E"/>
    <w:rsid w:val="008336EC"/>
    <w:rsid w:val="00834899"/>
    <w:rsid w:val="00835AF9"/>
    <w:rsid w:val="008417F4"/>
    <w:rsid w:val="008502A2"/>
    <w:rsid w:val="00855132"/>
    <w:rsid w:val="008641A8"/>
    <w:rsid w:val="00864E33"/>
    <w:rsid w:val="00865F9E"/>
    <w:rsid w:val="008661C3"/>
    <w:rsid w:val="00871786"/>
    <w:rsid w:val="008742B6"/>
    <w:rsid w:val="0087633C"/>
    <w:rsid w:val="008768E8"/>
    <w:rsid w:val="00877F4D"/>
    <w:rsid w:val="00880C80"/>
    <w:rsid w:val="00882539"/>
    <w:rsid w:val="008851A4"/>
    <w:rsid w:val="00893CAB"/>
    <w:rsid w:val="00896891"/>
    <w:rsid w:val="00897BD0"/>
    <w:rsid w:val="008A5173"/>
    <w:rsid w:val="008A5CAF"/>
    <w:rsid w:val="008A7242"/>
    <w:rsid w:val="008B457E"/>
    <w:rsid w:val="008B7AF7"/>
    <w:rsid w:val="008C5C4E"/>
    <w:rsid w:val="008C6C57"/>
    <w:rsid w:val="008D0A29"/>
    <w:rsid w:val="008D5C4E"/>
    <w:rsid w:val="008D7E35"/>
    <w:rsid w:val="008E1350"/>
    <w:rsid w:val="008E279C"/>
    <w:rsid w:val="008E2814"/>
    <w:rsid w:val="008E2887"/>
    <w:rsid w:val="008E39DB"/>
    <w:rsid w:val="008E4E08"/>
    <w:rsid w:val="008E6D87"/>
    <w:rsid w:val="008F1A1A"/>
    <w:rsid w:val="008F388F"/>
    <w:rsid w:val="008F3E5C"/>
    <w:rsid w:val="008F63A0"/>
    <w:rsid w:val="00904A0C"/>
    <w:rsid w:val="00910514"/>
    <w:rsid w:val="00911A11"/>
    <w:rsid w:val="0091225F"/>
    <w:rsid w:val="0091397A"/>
    <w:rsid w:val="00914567"/>
    <w:rsid w:val="00914609"/>
    <w:rsid w:val="00914D1C"/>
    <w:rsid w:val="00916460"/>
    <w:rsid w:val="00924ADF"/>
    <w:rsid w:val="009302C8"/>
    <w:rsid w:val="00931068"/>
    <w:rsid w:val="009310F7"/>
    <w:rsid w:val="009319AC"/>
    <w:rsid w:val="0093466B"/>
    <w:rsid w:val="00941678"/>
    <w:rsid w:val="009443D8"/>
    <w:rsid w:val="00946BE5"/>
    <w:rsid w:val="009511C5"/>
    <w:rsid w:val="009569CD"/>
    <w:rsid w:val="00956BDB"/>
    <w:rsid w:val="00956CB0"/>
    <w:rsid w:val="00961188"/>
    <w:rsid w:val="009668C3"/>
    <w:rsid w:val="009743CE"/>
    <w:rsid w:val="00982327"/>
    <w:rsid w:val="00982765"/>
    <w:rsid w:val="0098367C"/>
    <w:rsid w:val="009846BA"/>
    <w:rsid w:val="0098743E"/>
    <w:rsid w:val="00991057"/>
    <w:rsid w:val="00992709"/>
    <w:rsid w:val="009927F7"/>
    <w:rsid w:val="00992D27"/>
    <w:rsid w:val="00994766"/>
    <w:rsid w:val="00995020"/>
    <w:rsid w:val="00996C55"/>
    <w:rsid w:val="009A1721"/>
    <w:rsid w:val="009A1D14"/>
    <w:rsid w:val="009A442B"/>
    <w:rsid w:val="009A690A"/>
    <w:rsid w:val="009B0D2A"/>
    <w:rsid w:val="009B1931"/>
    <w:rsid w:val="009B1DE1"/>
    <w:rsid w:val="009B3AFE"/>
    <w:rsid w:val="009B4914"/>
    <w:rsid w:val="009B6C2E"/>
    <w:rsid w:val="009C12A8"/>
    <w:rsid w:val="009C2F06"/>
    <w:rsid w:val="009C6799"/>
    <w:rsid w:val="009C781A"/>
    <w:rsid w:val="009D24E6"/>
    <w:rsid w:val="009D2894"/>
    <w:rsid w:val="009D6E16"/>
    <w:rsid w:val="009D6E22"/>
    <w:rsid w:val="009D7167"/>
    <w:rsid w:val="009E07EC"/>
    <w:rsid w:val="009E42E2"/>
    <w:rsid w:val="009E5965"/>
    <w:rsid w:val="009F0090"/>
    <w:rsid w:val="009F4370"/>
    <w:rsid w:val="009F49BC"/>
    <w:rsid w:val="009F5559"/>
    <w:rsid w:val="00A0282E"/>
    <w:rsid w:val="00A02952"/>
    <w:rsid w:val="00A05A86"/>
    <w:rsid w:val="00A111F7"/>
    <w:rsid w:val="00A15AE6"/>
    <w:rsid w:val="00A16600"/>
    <w:rsid w:val="00A20EB0"/>
    <w:rsid w:val="00A24EDD"/>
    <w:rsid w:val="00A24FAD"/>
    <w:rsid w:val="00A2514C"/>
    <w:rsid w:val="00A31032"/>
    <w:rsid w:val="00A31923"/>
    <w:rsid w:val="00A35705"/>
    <w:rsid w:val="00A4134B"/>
    <w:rsid w:val="00A431FF"/>
    <w:rsid w:val="00A50AF9"/>
    <w:rsid w:val="00A516BD"/>
    <w:rsid w:val="00A51D6D"/>
    <w:rsid w:val="00A5292F"/>
    <w:rsid w:val="00A55B9B"/>
    <w:rsid w:val="00A56E00"/>
    <w:rsid w:val="00A5701C"/>
    <w:rsid w:val="00A60B10"/>
    <w:rsid w:val="00A60C05"/>
    <w:rsid w:val="00A60C89"/>
    <w:rsid w:val="00A6636F"/>
    <w:rsid w:val="00A66781"/>
    <w:rsid w:val="00A67940"/>
    <w:rsid w:val="00A70B8C"/>
    <w:rsid w:val="00A7187E"/>
    <w:rsid w:val="00A72495"/>
    <w:rsid w:val="00A73817"/>
    <w:rsid w:val="00A75BFE"/>
    <w:rsid w:val="00A7669E"/>
    <w:rsid w:val="00A77B2B"/>
    <w:rsid w:val="00A821FF"/>
    <w:rsid w:val="00A83186"/>
    <w:rsid w:val="00A864A4"/>
    <w:rsid w:val="00A871F6"/>
    <w:rsid w:val="00A87F29"/>
    <w:rsid w:val="00A943EF"/>
    <w:rsid w:val="00A948D8"/>
    <w:rsid w:val="00A95310"/>
    <w:rsid w:val="00A96240"/>
    <w:rsid w:val="00AA3B5D"/>
    <w:rsid w:val="00AA7FB2"/>
    <w:rsid w:val="00AB61A2"/>
    <w:rsid w:val="00AB6306"/>
    <w:rsid w:val="00AC6E16"/>
    <w:rsid w:val="00AD06FF"/>
    <w:rsid w:val="00AD18D1"/>
    <w:rsid w:val="00AD72E4"/>
    <w:rsid w:val="00AE0247"/>
    <w:rsid w:val="00AE1F57"/>
    <w:rsid w:val="00AE2D13"/>
    <w:rsid w:val="00AE4CBE"/>
    <w:rsid w:val="00AF013C"/>
    <w:rsid w:val="00AF4524"/>
    <w:rsid w:val="00AF617D"/>
    <w:rsid w:val="00AF6DF3"/>
    <w:rsid w:val="00B004A6"/>
    <w:rsid w:val="00B02682"/>
    <w:rsid w:val="00B042D3"/>
    <w:rsid w:val="00B04DB5"/>
    <w:rsid w:val="00B125B0"/>
    <w:rsid w:val="00B13208"/>
    <w:rsid w:val="00B22542"/>
    <w:rsid w:val="00B22EC8"/>
    <w:rsid w:val="00B230DF"/>
    <w:rsid w:val="00B314DA"/>
    <w:rsid w:val="00B34551"/>
    <w:rsid w:val="00B3606F"/>
    <w:rsid w:val="00B41061"/>
    <w:rsid w:val="00B41678"/>
    <w:rsid w:val="00B45DA5"/>
    <w:rsid w:val="00B46897"/>
    <w:rsid w:val="00B46F10"/>
    <w:rsid w:val="00B473DF"/>
    <w:rsid w:val="00B530AC"/>
    <w:rsid w:val="00B533E6"/>
    <w:rsid w:val="00B61E14"/>
    <w:rsid w:val="00B62584"/>
    <w:rsid w:val="00B626B1"/>
    <w:rsid w:val="00B62B5C"/>
    <w:rsid w:val="00B62BCE"/>
    <w:rsid w:val="00B64F70"/>
    <w:rsid w:val="00B6685D"/>
    <w:rsid w:val="00B67147"/>
    <w:rsid w:val="00B708ED"/>
    <w:rsid w:val="00B74D80"/>
    <w:rsid w:val="00B74DCB"/>
    <w:rsid w:val="00B755EA"/>
    <w:rsid w:val="00B76472"/>
    <w:rsid w:val="00B776BA"/>
    <w:rsid w:val="00B8266D"/>
    <w:rsid w:val="00B82955"/>
    <w:rsid w:val="00B834F0"/>
    <w:rsid w:val="00B845FB"/>
    <w:rsid w:val="00B8499E"/>
    <w:rsid w:val="00B84F9D"/>
    <w:rsid w:val="00B87DCB"/>
    <w:rsid w:val="00B90D13"/>
    <w:rsid w:val="00B93B59"/>
    <w:rsid w:val="00B95234"/>
    <w:rsid w:val="00B96293"/>
    <w:rsid w:val="00B97F58"/>
    <w:rsid w:val="00BA0E7F"/>
    <w:rsid w:val="00BA62DC"/>
    <w:rsid w:val="00BB006F"/>
    <w:rsid w:val="00BB228E"/>
    <w:rsid w:val="00BB2C37"/>
    <w:rsid w:val="00BB2CE4"/>
    <w:rsid w:val="00BB4EF8"/>
    <w:rsid w:val="00BB5E4C"/>
    <w:rsid w:val="00BB7AAB"/>
    <w:rsid w:val="00BC0008"/>
    <w:rsid w:val="00BC008B"/>
    <w:rsid w:val="00BC1177"/>
    <w:rsid w:val="00BC2A4B"/>
    <w:rsid w:val="00BD3396"/>
    <w:rsid w:val="00BD4A23"/>
    <w:rsid w:val="00BD6896"/>
    <w:rsid w:val="00BD6B37"/>
    <w:rsid w:val="00BE0271"/>
    <w:rsid w:val="00BE20AC"/>
    <w:rsid w:val="00BE2DC3"/>
    <w:rsid w:val="00BE4DCD"/>
    <w:rsid w:val="00BE6D2B"/>
    <w:rsid w:val="00BE6FB2"/>
    <w:rsid w:val="00BE7900"/>
    <w:rsid w:val="00BF3CA9"/>
    <w:rsid w:val="00BF59EC"/>
    <w:rsid w:val="00BF5FC8"/>
    <w:rsid w:val="00BF605C"/>
    <w:rsid w:val="00BF67BD"/>
    <w:rsid w:val="00BF78CA"/>
    <w:rsid w:val="00C0096B"/>
    <w:rsid w:val="00C01063"/>
    <w:rsid w:val="00C014EB"/>
    <w:rsid w:val="00C03EAD"/>
    <w:rsid w:val="00C11E8D"/>
    <w:rsid w:val="00C124B0"/>
    <w:rsid w:val="00C15B5B"/>
    <w:rsid w:val="00C15E28"/>
    <w:rsid w:val="00C171DF"/>
    <w:rsid w:val="00C17756"/>
    <w:rsid w:val="00C21887"/>
    <w:rsid w:val="00C2401A"/>
    <w:rsid w:val="00C26428"/>
    <w:rsid w:val="00C26E88"/>
    <w:rsid w:val="00C40623"/>
    <w:rsid w:val="00C4187E"/>
    <w:rsid w:val="00C44BEE"/>
    <w:rsid w:val="00C47900"/>
    <w:rsid w:val="00C50599"/>
    <w:rsid w:val="00C541F0"/>
    <w:rsid w:val="00C54DC3"/>
    <w:rsid w:val="00C5667C"/>
    <w:rsid w:val="00C56CC7"/>
    <w:rsid w:val="00C601DC"/>
    <w:rsid w:val="00C61465"/>
    <w:rsid w:val="00C617E2"/>
    <w:rsid w:val="00C63579"/>
    <w:rsid w:val="00C63730"/>
    <w:rsid w:val="00C63D07"/>
    <w:rsid w:val="00C66C3C"/>
    <w:rsid w:val="00C672CA"/>
    <w:rsid w:val="00C71807"/>
    <w:rsid w:val="00C73CDE"/>
    <w:rsid w:val="00C74A30"/>
    <w:rsid w:val="00C74C91"/>
    <w:rsid w:val="00C770BD"/>
    <w:rsid w:val="00C822ED"/>
    <w:rsid w:val="00C83CAC"/>
    <w:rsid w:val="00C846E7"/>
    <w:rsid w:val="00C92F19"/>
    <w:rsid w:val="00C950D1"/>
    <w:rsid w:val="00C959DA"/>
    <w:rsid w:val="00CA07DD"/>
    <w:rsid w:val="00CA255F"/>
    <w:rsid w:val="00CA28BB"/>
    <w:rsid w:val="00CA6EF3"/>
    <w:rsid w:val="00CC0462"/>
    <w:rsid w:val="00CC1396"/>
    <w:rsid w:val="00CC33D6"/>
    <w:rsid w:val="00CC4707"/>
    <w:rsid w:val="00CD18DF"/>
    <w:rsid w:val="00CD3B0D"/>
    <w:rsid w:val="00CD4496"/>
    <w:rsid w:val="00CD51A3"/>
    <w:rsid w:val="00CD7F7B"/>
    <w:rsid w:val="00CE2FE0"/>
    <w:rsid w:val="00CE4195"/>
    <w:rsid w:val="00CE4C0B"/>
    <w:rsid w:val="00CE5B5C"/>
    <w:rsid w:val="00CF25F5"/>
    <w:rsid w:val="00CF2B89"/>
    <w:rsid w:val="00D04AC7"/>
    <w:rsid w:val="00D0535F"/>
    <w:rsid w:val="00D12319"/>
    <w:rsid w:val="00D12EA0"/>
    <w:rsid w:val="00D152B7"/>
    <w:rsid w:val="00D16757"/>
    <w:rsid w:val="00D17539"/>
    <w:rsid w:val="00D22742"/>
    <w:rsid w:val="00D260BD"/>
    <w:rsid w:val="00D26C00"/>
    <w:rsid w:val="00D30B56"/>
    <w:rsid w:val="00D36075"/>
    <w:rsid w:val="00D378A0"/>
    <w:rsid w:val="00D41A6B"/>
    <w:rsid w:val="00D43E90"/>
    <w:rsid w:val="00D44E9E"/>
    <w:rsid w:val="00D46833"/>
    <w:rsid w:val="00D51188"/>
    <w:rsid w:val="00D53867"/>
    <w:rsid w:val="00D556F1"/>
    <w:rsid w:val="00D57076"/>
    <w:rsid w:val="00D57601"/>
    <w:rsid w:val="00D61C73"/>
    <w:rsid w:val="00D64CBB"/>
    <w:rsid w:val="00D6562A"/>
    <w:rsid w:val="00D66E84"/>
    <w:rsid w:val="00D67A31"/>
    <w:rsid w:val="00D75115"/>
    <w:rsid w:val="00D80AAC"/>
    <w:rsid w:val="00D83302"/>
    <w:rsid w:val="00D857E0"/>
    <w:rsid w:val="00D922C6"/>
    <w:rsid w:val="00D94BDB"/>
    <w:rsid w:val="00D955CE"/>
    <w:rsid w:val="00D96A13"/>
    <w:rsid w:val="00DA6F35"/>
    <w:rsid w:val="00DB0483"/>
    <w:rsid w:val="00DB2915"/>
    <w:rsid w:val="00DC1647"/>
    <w:rsid w:val="00DC4E9F"/>
    <w:rsid w:val="00DC6BC9"/>
    <w:rsid w:val="00DD24F5"/>
    <w:rsid w:val="00DD58B2"/>
    <w:rsid w:val="00DE0295"/>
    <w:rsid w:val="00DE3EB3"/>
    <w:rsid w:val="00DE6D2C"/>
    <w:rsid w:val="00DF26E5"/>
    <w:rsid w:val="00DF41C1"/>
    <w:rsid w:val="00DF5C44"/>
    <w:rsid w:val="00E00FA1"/>
    <w:rsid w:val="00E022CA"/>
    <w:rsid w:val="00E03A49"/>
    <w:rsid w:val="00E060C2"/>
    <w:rsid w:val="00E10BA5"/>
    <w:rsid w:val="00E12EF3"/>
    <w:rsid w:val="00E15842"/>
    <w:rsid w:val="00E179AB"/>
    <w:rsid w:val="00E17DC5"/>
    <w:rsid w:val="00E17FE4"/>
    <w:rsid w:val="00E2017B"/>
    <w:rsid w:val="00E210B6"/>
    <w:rsid w:val="00E25A37"/>
    <w:rsid w:val="00E26F12"/>
    <w:rsid w:val="00E30158"/>
    <w:rsid w:val="00E30A63"/>
    <w:rsid w:val="00E3162E"/>
    <w:rsid w:val="00E33145"/>
    <w:rsid w:val="00E3481A"/>
    <w:rsid w:val="00E35299"/>
    <w:rsid w:val="00E3662C"/>
    <w:rsid w:val="00E42F91"/>
    <w:rsid w:val="00E448AC"/>
    <w:rsid w:val="00E4591A"/>
    <w:rsid w:val="00E45EE1"/>
    <w:rsid w:val="00E5545E"/>
    <w:rsid w:val="00E61E5A"/>
    <w:rsid w:val="00E65EF4"/>
    <w:rsid w:val="00E66F0F"/>
    <w:rsid w:val="00E7080E"/>
    <w:rsid w:val="00E74576"/>
    <w:rsid w:val="00E75452"/>
    <w:rsid w:val="00E81FD6"/>
    <w:rsid w:val="00E85ED0"/>
    <w:rsid w:val="00E901B5"/>
    <w:rsid w:val="00E91781"/>
    <w:rsid w:val="00E93862"/>
    <w:rsid w:val="00E94E15"/>
    <w:rsid w:val="00E95725"/>
    <w:rsid w:val="00E95B1F"/>
    <w:rsid w:val="00EA02E8"/>
    <w:rsid w:val="00EA3140"/>
    <w:rsid w:val="00EA4A16"/>
    <w:rsid w:val="00EA4B2E"/>
    <w:rsid w:val="00EA4F03"/>
    <w:rsid w:val="00EA5E08"/>
    <w:rsid w:val="00EA6879"/>
    <w:rsid w:val="00EA7009"/>
    <w:rsid w:val="00EB1E4C"/>
    <w:rsid w:val="00EB488C"/>
    <w:rsid w:val="00EC0819"/>
    <w:rsid w:val="00EC2282"/>
    <w:rsid w:val="00EC40AF"/>
    <w:rsid w:val="00EC65C3"/>
    <w:rsid w:val="00ED1525"/>
    <w:rsid w:val="00ED4B56"/>
    <w:rsid w:val="00ED6E56"/>
    <w:rsid w:val="00EE2750"/>
    <w:rsid w:val="00EE4D25"/>
    <w:rsid w:val="00EE5D07"/>
    <w:rsid w:val="00EE6BED"/>
    <w:rsid w:val="00EE7592"/>
    <w:rsid w:val="00EF11A6"/>
    <w:rsid w:val="00EF3544"/>
    <w:rsid w:val="00EF5903"/>
    <w:rsid w:val="00F009EB"/>
    <w:rsid w:val="00F04895"/>
    <w:rsid w:val="00F053B6"/>
    <w:rsid w:val="00F210E7"/>
    <w:rsid w:val="00F2116B"/>
    <w:rsid w:val="00F24D12"/>
    <w:rsid w:val="00F2614C"/>
    <w:rsid w:val="00F30176"/>
    <w:rsid w:val="00F316E3"/>
    <w:rsid w:val="00F33DDD"/>
    <w:rsid w:val="00F3600A"/>
    <w:rsid w:val="00F41E2F"/>
    <w:rsid w:val="00F56558"/>
    <w:rsid w:val="00F569B9"/>
    <w:rsid w:val="00F571A3"/>
    <w:rsid w:val="00F60261"/>
    <w:rsid w:val="00F60C7B"/>
    <w:rsid w:val="00F61BD5"/>
    <w:rsid w:val="00F6228B"/>
    <w:rsid w:val="00F63A99"/>
    <w:rsid w:val="00F66ABF"/>
    <w:rsid w:val="00F726F1"/>
    <w:rsid w:val="00F81091"/>
    <w:rsid w:val="00F841F0"/>
    <w:rsid w:val="00F9057F"/>
    <w:rsid w:val="00F942D4"/>
    <w:rsid w:val="00F9505B"/>
    <w:rsid w:val="00FA04B7"/>
    <w:rsid w:val="00FA1514"/>
    <w:rsid w:val="00FA1548"/>
    <w:rsid w:val="00FA226F"/>
    <w:rsid w:val="00FA37B6"/>
    <w:rsid w:val="00FB080F"/>
    <w:rsid w:val="00FB15A0"/>
    <w:rsid w:val="00FB21D3"/>
    <w:rsid w:val="00FB3192"/>
    <w:rsid w:val="00FB5C85"/>
    <w:rsid w:val="00FB7F4F"/>
    <w:rsid w:val="00FC0D33"/>
    <w:rsid w:val="00FC194C"/>
    <w:rsid w:val="00FC2B34"/>
    <w:rsid w:val="00FC3666"/>
    <w:rsid w:val="00FC59C6"/>
    <w:rsid w:val="00FC61A4"/>
    <w:rsid w:val="00FD2BF9"/>
    <w:rsid w:val="00FD40FE"/>
    <w:rsid w:val="00FD4D1A"/>
    <w:rsid w:val="00FD65C4"/>
    <w:rsid w:val="00FD7AFF"/>
    <w:rsid w:val="00FE03A8"/>
    <w:rsid w:val="00FE1B07"/>
    <w:rsid w:val="00FE23C6"/>
    <w:rsid w:val="00FE5FD7"/>
    <w:rsid w:val="00FE6EA3"/>
    <w:rsid w:val="00FE7CB9"/>
    <w:rsid w:val="00FF48D3"/>
    <w:rsid w:val="00FF6BE7"/>
    <w:rsid w:val="00FF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88246"/>
  <w15:chartTrackingRefBased/>
  <w15:docId w15:val="{FC085C30-D437-440C-932C-BFA52C13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D3D"/>
    <w:rPr>
      <w:rFonts w:eastAsia="Times New Roman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9F49BC"/>
    <w:pPr>
      <w:keepNext/>
      <w:spacing w:line="276" w:lineRule="auto"/>
      <w:jc w:val="center"/>
      <w:outlineLvl w:val="0"/>
    </w:pPr>
    <w:rPr>
      <w:b/>
      <w:bCs/>
      <w:kern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4144DE"/>
    <w:pPr>
      <w:keepNext/>
      <w:spacing w:after="200" w:line="276" w:lineRule="auto"/>
      <w:ind w:firstLine="720"/>
      <w:jc w:val="both"/>
      <w:outlineLvl w:val="1"/>
    </w:pPr>
    <w:rPr>
      <w:rFonts w:eastAsia="Calibri"/>
      <w:b/>
      <w:bCs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autoRedefine/>
    <w:qFormat/>
    <w:rsid w:val="00D922C6"/>
    <w:pPr>
      <w:keepNext/>
      <w:spacing w:after="200" w:line="276" w:lineRule="auto"/>
      <w:ind w:firstLine="720"/>
      <w:jc w:val="both"/>
      <w:outlineLvl w:val="2"/>
    </w:pPr>
    <w:rPr>
      <w:b/>
      <w:bCs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5D3D"/>
    <w:pPr>
      <w:keepNext/>
      <w:spacing w:before="240" w:after="60"/>
      <w:outlineLvl w:val="3"/>
    </w:pPr>
    <w:rPr>
      <w:rFonts w:ascii="Calibri" w:hAnsi="Calibri"/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semiHidden/>
    <w:rsid w:val="004144DE"/>
    <w:rPr>
      <w:b/>
      <w:bCs/>
      <w:i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DB0483"/>
    <w:pPr>
      <w:spacing w:before="60" w:after="200" w:line="276" w:lineRule="auto"/>
      <w:jc w:val="both"/>
    </w:pPr>
    <w:rPr>
      <w:rFonts w:ascii="Calibri" w:hAnsi="Calibri"/>
      <w:sz w:val="22"/>
      <w:szCs w:val="24"/>
    </w:rPr>
  </w:style>
  <w:style w:type="character" w:customStyle="1" w:styleId="Heading1Char">
    <w:name w:val="Heading 1 Char"/>
    <w:link w:val="Heading1"/>
    <w:rsid w:val="009F49BC"/>
    <w:rPr>
      <w:rFonts w:eastAsia="Times New Roman"/>
      <w:b/>
      <w:bCs/>
      <w:kern w:val="32"/>
      <w:sz w:val="28"/>
      <w:szCs w:val="32"/>
      <w:lang w:val="x-none" w:eastAsia="x-none"/>
    </w:rPr>
  </w:style>
  <w:style w:type="character" w:customStyle="1" w:styleId="Heading3Char">
    <w:name w:val="Heading 3 Char"/>
    <w:link w:val="Heading3"/>
    <w:rsid w:val="00D922C6"/>
    <w:rPr>
      <w:rFonts w:eastAsia="Times New Roman" w:cs="Arial"/>
      <w:b/>
      <w:bCs/>
      <w:sz w:val="28"/>
      <w:szCs w:val="26"/>
    </w:rPr>
  </w:style>
  <w:style w:type="paragraph" w:styleId="TOC3">
    <w:name w:val="toc 3"/>
    <w:basedOn w:val="Normal"/>
    <w:next w:val="Normal"/>
    <w:autoRedefine/>
    <w:uiPriority w:val="39"/>
    <w:rsid w:val="00D922C6"/>
    <w:pPr>
      <w:tabs>
        <w:tab w:val="right" w:leader="dot" w:pos="9639"/>
      </w:tabs>
      <w:spacing w:after="200" w:line="276" w:lineRule="auto"/>
      <w:ind w:left="560"/>
      <w:jc w:val="both"/>
    </w:pPr>
    <w:rPr>
      <w:rFonts w:ascii="Calibri" w:hAnsi="Calibri"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D922C6"/>
    <w:pPr>
      <w:tabs>
        <w:tab w:val="right" w:leader="dot" w:pos="9639"/>
      </w:tabs>
      <w:spacing w:after="200" w:line="276" w:lineRule="auto"/>
      <w:ind w:left="280"/>
      <w:jc w:val="both"/>
    </w:pPr>
    <w:rPr>
      <w:rFonts w:ascii="Calibri" w:hAnsi="Calibri"/>
      <w:sz w:val="22"/>
      <w:szCs w:val="22"/>
    </w:rPr>
  </w:style>
  <w:style w:type="character" w:styleId="Hyperlink">
    <w:name w:val="Hyperlink"/>
    <w:uiPriority w:val="99"/>
    <w:rsid w:val="00D922C6"/>
    <w:rPr>
      <w:color w:val="0000FF"/>
      <w:u w:val="single"/>
    </w:rPr>
  </w:style>
  <w:style w:type="paragraph" w:styleId="Header">
    <w:name w:val="header"/>
    <w:basedOn w:val="Normal"/>
    <w:link w:val="HeaderChar"/>
    <w:rsid w:val="00D922C6"/>
    <w:pPr>
      <w:tabs>
        <w:tab w:val="center" w:pos="4680"/>
        <w:tab w:val="right" w:pos="9360"/>
      </w:tabs>
      <w:spacing w:after="200" w:line="276" w:lineRule="auto"/>
    </w:pPr>
    <w:rPr>
      <w:lang w:val="x-none" w:eastAsia="x-none"/>
    </w:rPr>
  </w:style>
  <w:style w:type="character" w:customStyle="1" w:styleId="HeaderChar">
    <w:name w:val="Header Char"/>
    <w:link w:val="Header"/>
    <w:rsid w:val="00D922C6"/>
    <w:rPr>
      <w:rFonts w:eastAsia="Times New Roman"/>
      <w:sz w:val="28"/>
      <w:szCs w:val="28"/>
    </w:rPr>
  </w:style>
  <w:style w:type="paragraph" w:styleId="Footer">
    <w:name w:val="footer"/>
    <w:basedOn w:val="Normal"/>
    <w:link w:val="FooterChar"/>
    <w:rsid w:val="00D922C6"/>
    <w:pPr>
      <w:tabs>
        <w:tab w:val="center" w:pos="4680"/>
        <w:tab w:val="right" w:pos="9360"/>
      </w:tabs>
      <w:spacing w:after="200" w:line="276" w:lineRule="auto"/>
    </w:pPr>
    <w:rPr>
      <w:lang w:val="x-none" w:eastAsia="x-none"/>
    </w:rPr>
  </w:style>
  <w:style w:type="character" w:customStyle="1" w:styleId="FooterChar">
    <w:name w:val="Footer Char"/>
    <w:link w:val="Footer"/>
    <w:rsid w:val="00D922C6"/>
    <w:rPr>
      <w:rFonts w:eastAsia="Times New Roman"/>
      <w:sz w:val="28"/>
      <w:szCs w:val="28"/>
    </w:rPr>
  </w:style>
  <w:style w:type="paragraph" w:styleId="NormalWeb">
    <w:name w:val="Normal (Web)"/>
    <w:basedOn w:val="Normal"/>
    <w:uiPriority w:val="99"/>
    <w:unhideWhenUsed/>
    <w:rsid w:val="00D922C6"/>
    <w:pPr>
      <w:spacing w:before="100" w:beforeAutospacing="1" w:after="100" w:afterAutospacing="1" w:line="276" w:lineRule="auto"/>
    </w:pPr>
    <w:rPr>
      <w:rFonts w:ascii="Calibri" w:hAnsi="Calibri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D922C6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922C6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922C6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922C6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922C6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922C6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Default">
    <w:name w:val="Default"/>
    <w:qFormat/>
    <w:rsid w:val="00B6685D"/>
    <w:pPr>
      <w:widowControl w:val="0"/>
      <w:autoSpaceDE w:val="0"/>
      <w:autoSpaceDN w:val="0"/>
      <w:adjustRightInd w:val="0"/>
    </w:pPr>
    <w:rPr>
      <w:rFonts w:eastAsia="Times New Roman"/>
      <w:color w:val="000000"/>
      <w:sz w:val="24"/>
      <w:szCs w:val="24"/>
      <w:lang w:eastAsia="en-US"/>
    </w:rPr>
  </w:style>
  <w:style w:type="paragraph" w:styleId="NoSpacing">
    <w:name w:val="No Spacing"/>
    <w:uiPriority w:val="1"/>
    <w:qFormat/>
    <w:rsid w:val="00B6685D"/>
    <w:rPr>
      <w:rFonts w:ascii="Calibri" w:eastAsia="Times New Roman" w:hAnsi="Calibri"/>
      <w:sz w:val="22"/>
      <w:szCs w:val="22"/>
      <w:lang w:eastAsia="en-US"/>
    </w:rPr>
  </w:style>
  <w:style w:type="character" w:customStyle="1" w:styleId="Heading4Char">
    <w:name w:val="Heading 4 Char"/>
    <w:link w:val="Heading4"/>
    <w:uiPriority w:val="9"/>
    <w:rsid w:val="00355D3D"/>
    <w:rPr>
      <w:rFonts w:ascii="Calibri" w:eastAsia="Times New Roman" w:hAnsi="Calibri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0C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060C2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982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ynthia%20Le%20Tran\Desktop\MAU%20TKB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68DAE-9AB7-4F2C-86DB-A32138F01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TKB 2.dot</Template>
  <TotalTime>4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Le Tran</dc:creator>
  <cp:keywords/>
  <cp:lastModifiedBy>Nguyễn Duy Tân</cp:lastModifiedBy>
  <cp:revision>2</cp:revision>
  <cp:lastPrinted>2025-05-16T09:33:00Z</cp:lastPrinted>
  <dcterms:created xsi:type="dcterms:W3CDTF">2025-12-13T05:38:00Z</dcterms:created>
  <dcterms:modified xsi:type="dcterms:W3CDTF">2025-12-13T05:38:00Z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54a9dbd1863a7edffc4169e713a7acd44421fc6cbb465bd206baefa75833c41f</vt:lpwstr>
  </property>
</Properties>
</file>