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84DCD" w14:textId="77777777" w:rsidR="002505BE" w:rsidRPr="002505BE" w:rsidRDefault="002505BE" w:rsidP="009F49BC">
      <w:pPr>
        <w:pStyle w:val="Heading1"/>
      </w:pPr>
      <w:r w:rsidRPr="002505BE">
        <w:t>THỜI KHÓA BIỂU</w:t>
      </w:r>
    </w:p>
    <w:p w14:paraId="40BD9A13" w14:textId="77777777" w:rsidR="0080410A" w:rsidRDefault="0080410A" w:rsidP="00BA0E7F">
      <w:pPr>
        <w:spacing w:before="60" w:after="60"/>
        <w:jc w:val="center"/>
        <w:rPr>
          <w:b/>
          <w:color w:val="000000"/>
        </w:rPr>
      </w:pPr>
      <w:r w:rsidRPr="00BA0E7F">
        <w:rPr>
          <w:b/>
          <w:bCs/>
        </w:rPr>
        <w:t xml:space="preserve">LỚP </w:t>
      </w:r>
      <w:r w:rsidRPr="0062688D">
        <w:rPr>
          <w:b/>
          <w:color w:val="000000"/>
        </w:rPr>
        <w:t>TẬP HUẤN KIẾN THỨC KỸ NĂNG NGHIỆP VỤ HỢP TÁC, LIÊN KẾT MỞ RỘNG QUY MÔ HOẠT ĐỘNG VÀ HỢP TÁC LIÊN KẾT SẢN XUẤT</w:t>
      </w:r>
    </w:p>
    <w:p w14:paraId="44CC9442" w14:textId="77777777" w:rsidR="00124106" w:rsidRPr="00BA0E7F" w:rsidRDefault="0080410A" w:rsidP="00BA0E7F">
      <w:pPr>
        <w:spacing w:before="60" w:after="60"/>
        <w:jc w:val="center"/>
        <w:rPr>
          <w:b/>
          <w:bCs/>
        </w:rPr>
      </w:pPr>
      <w:r w:rsidRPr="0062688D">
        <w:rPr>
          <w:b/>
          <w:color w:val="000000"/>
        </w:rPr>
        <w:t>TIÊU THỤ NÔNG</w:t>
      </w:r>
      <w:r>
        <w:rPr>
          <w:b/>
          <w:color w:val="000000"/>
        </w:rPr>
        <w:t xml:space="preserve"> SẢN</w:t>
      </w:r>
      <w:r w:rsidRPr="00BA0E7F">
        <w:rPr>
          <w:b/>
          <w:bCs/>
        </w:rPr>
        <w:t xml:space="preserve"> (MÃ </w:t>
      </w:r>
      <w:r>
        <w:rPr>
          <w:b/>
          <w:bCs/>
        </w:rPr>
        <w:t>41</w:t>
      </w:r>
      <w:r w:rsidRPr="00BA0E7F">
        <w:rPr>
          <w:b/>
          <w:bCs/>
        </w:rPr>
        <w:t xml:space="preserve">) </w:t>
      </w:r>
    </w:p>
    <w:p w14:paraId="77607B25" w14:textId="77777777" w:rsidR="002505BE" w:rsidRPr="00931068" w:rsidRDefault="002505BE" w:rsidP="00124106">
      <w:pPr>
        <w:spacing w:before="60" w:after="60"/>
        <w:jc w:val="center"/>
        <w:rPr>
          <w:b/>
          <w:bCs/>
        </w:rPr>
      </w:pPr>
      <w:r w:rsidRPr="00931068">
        <w:rPr>
          <w:b/>
          <w:bCs/>
        </w:rPr>
        <w:t xml:space="preserve">Từ ngày </w:t>
      </w:r>
      <w:r w:rsidR="0080410A">
        <w:rPr>
          <w:b/>
          <w:bCs/>
        </w:rPr>
        <w:t>20</w:t>
      </w:r>
      <w:r w:rsidR="00931068" w:rsidRPr="00931068">
        <w:rPr>
          <w:b/>
          <w:bCs/>
        </w:rPr>
        <w:t>/</w:t>
      </w:r>
      <w:r w:rsidR="0080410A">
        <w:rPr>
          <w:b/>
          <w:bCs/>
        </w:rPr>
        <w:t>5</w:t>
      </w:r>
      <w:r w:rsidRPr="00931068">
        <w:rPr>
          <w:b/>
          <w:bCs/>
        </w:rPr>
        <w:t>/202</w:t>
      </w:r>
      <w:r w:rsidR="0080410A">
        <w:rPr>
          <w:b/>
          <w:bCs/>
        </w:rPr>
        <w:t>5</w:t>
      </w:r>
      <w:r w:rsidRPr="00931068">
        <w:rPr>
          <w:b/>
          <w:bCs/>
        </w:rPr>
        <w:t xml:space="preserve"> đến ngày </w:t>
      </w:r>
      <w:r w:rsidR="0080410A">
        <w:rPr>
          <w:b/>
          <w:bCs/>
        </w:rPr>
        <w:t>22</w:t>
      </w:r>
      <w:r w:rsidR="00931068" w:rsidRPr="00931068">
        <w:rPr>
          <w:b/>
          <w:bCs/>
        </w:rPr>
        <w:t>/</w:t>
      </w:r>
      <w:r w:rsidR="0080410A">
        <w:rPr>
          <w:b/>
          <w:bCs/>
        </w:rPr>
        <w:t>5</w:t>
      </w:r>
      <w:r w:rsidRPr="00931068">
        <w:rPr>
          <w:b/>
          <w:bCs/>
        </w:rPr>
        <w:t>/202</w:t>
      </w:r>
      <w:r w:rsidR="0080410A">
        <w:rPr>
          <w:b/>
          <w:bCs/>
        </w:rPr>
        <w:t>5</w:t>
      </w:r>
      <w:r w:rsidRPr="00931068">
        <w:rPr>
          <w:b/>
          <w:bCs/>
        </w:rPr>
        <w:t xml:space="preserve"> </w:t>
      </w:r>
    </w:p>
    <w:p w14:paraId="4B612C1B" w14:textId="77777777" w:rsidR="002505BE" w:rsidRPr="00A659B2" w:rsidRDefault="002505BE" w:rsidP="002505BE">
      <w:pPr>
        <w:pStyle w:val="Default"/>
        <w:spacing w:line="276" w:lineRule="auto"/>
        <w:jc w:val="center"/>
        <w:rPr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t xml:space="preserve">Địa điểm: </w:t>
      </w:r>
      <w:r w:rsidR="00931068">
        <w:rPr>
          <w:b/>
          <w:bCs/>
          <w:color w:val="auto"/>
          <w:sz w:val="28"/>
          <w:szCs w:val="28"/>
        </w:rPr>
        <w:t xml:space="preserve">TP. </w:t>
      </w:r>
      <w:r w:rsidR="0080410A">
        <w:rPr>
          <w:b/>
          <w:bCs/>
          <w:color w:val="auto"/>
          <w:sz w:val="28"/>
          <w:szCs w:val="28"/>
        </w:rPr>
        <w:t>Cà Mau</w:t>
      </w:r>
    </w:p>
    <w:p w14:paraId="69E5F6C6" w14:textId="77777777" w:rsidR="002505BE" w:rsidRPr="00A659B2" w:rsidRDefault="002505BE" w:rsidP="002505BE">
      <w:pPr>
        <w:pStyle w:val="Default"/>
        <w:tabs>
          <w:tab w:val="left" w:pos="2085"/>
          <w:tab w:val="center" w:pos="4819"/>
        </w:tabs>
        <w:spacing w:line="276" w:lineRule="auto"/>
        <w:rPr>
          <w:b/>
          <w:bCs/>
          <w:color w:val="auto"/>
          <w:sz w:val="26"/>
          <w:szCs w:val="26"/>
        </w:rPr>
      </w:pPr>
      <w:r w:rsidRPr="00A659B2">
        <w:rPr>
          <w:b/>
          <w:bCs/>
          <w:color w:val="auto"/>
          <w:sz w:val="28"/>
          <w:szCs w:val="28"/>
          <w:vertAlign w:val="subscript"/>
        </w:rPr>
        <w:softHyphen/>
      </w:r>
      <w:r w:rsidRPr="00A659B2">
        <w:rPr>
          <w:b/>
          <w:bCs/>
          <w:color w:val="auto"/>
          <w:sz w:val="28"/>
          <w:szCs w:val="28"/>
          <w:vertAlign w:val="subscript"/>
        </w:rPr>
        <w:softHyphen/>
      </w:r>
      <w:r w:rsidRPr="00A659B2">
        <w:rPr>
          <w:b/>
          <w:bCs/>
          <w:color w:val="auto"/>
          <w:sz w:val="28"/>
          <w:szCs w:val="28"/>
          <w:vertAlign w:val="subscript"/>
        </w:rPr>
        <w:softHyphen/>
      </w:r>
      <w:r>
        <w:rPr>
          <w:b/>
          <w:bCs/>
          <w:color w:val="auto"/>
          <w:sz w:val="28"/>
          <w:szCs w:val="28"/>
          <w:vertAlign w:val="subscript"/>
        </w:rPr>
        <w:tab/>
      </w:r>
      <w:r>
        <w:rPr>
          <w:b/>
          <w:bCs/>
          <w:color w:val="auto"/>
          <w:sz w:val="28"/>
          <w:szCs w:val="28"/>
          <w:vertAlign w:val="subscript"/>
        </w:rPr>
        <w:tab/>
      </w:r>
      <w:r>
        <w:rPr>
          <w:b/>
          <w:bCs/>
          <w:color w:val="auto"/>
          <w:sz w:val="28"/>
          <w:szCs w:val="28"/>
          <w:vertAlign w:val="subscript"/>
        </w:rPr>
        <w:tab/>
      </w:r>
      <w:r>
        <w:rPr>
          <w:b/>
          <w:bCs/>
          <w:color w:val="auto"/>
          <w:sz w:val="28"/>
          <w:szCs w:val="28"/>
          <w:vertAlign w:val="subscript"/>
        </w:rPr>
        <w:tab/>
      </w:r>
      <w:r w:rsidRPr="00A659B2">
        <w:rPr>
          <w:b/>
          <w:bCs/>
          <w:color w:val="auto"/>
          <w:sz w:val="26"/>
          <w:szCs w:val="26"/>
        </w:rPr>
        <w:t>Chủ nhiệm lớp: Lê Thu Thảo</w:t>
      </w:r>
    </w:p>
    <w:p w14:paraId="36390A82" w14:textId="77777777" w:rsidR="002505BE" w:rsidRPr="00A659B2" w:rsidRDefault="002505BE" w:rsidP="002505BE">
      <w:pPr>
        <w:pStyle w:val="Default"/>
        <w:spacing w:line="276" w:lineRule="auto"/>
        <w:rPr>
          <w:b/>
          <w:bCs/>
          <w:color w:val="auto"/>
          <w:sz w:val="26"/>
          <w:szCs w:val="26"/>
          <w:lang w:val="fr-FR"/>
        </w:rPr>
      </w:pPr>
      <w:r w:rsidRPr="00A659B2">
        <w:rPr>
          <w:b/>
          <w:bCs/>
          <w:color w:val="auto"/>
          <w:sz w:val="26"/>
          <w:szCs w:val="26"/>
        </w:rPr>
        <w:tab/>
      </w:r>
      <w:r w:rsidRPr="00A659B2">
        <w:rPr>
          <w:b/>
          <w:bCs/>
          <w:color w:val="auto"/>
          <w:sz w:val="26"/>
          <w:szCs w:val="26"/>
        </w:rPr>
        <w:tab/>
      </w:r>
      <w:r w:rsidRPr="00A659B2">
        <w:rPr>
          <w:b/>
          <w:bCs/>
          <w:color w:val="auto"/>
          <w:sz w:val="26"/>
          <w:szCs w:val="26"/>
        </w:rPr>
        <w:tab/>
      </w:r>
      <w:r w:rsidRPr="00A659B2">
        <w:rPr>
          <w:b/>
          <w:bCs/>
          <w:color w:val="auto"/>
          <w:sz w:val="26"/>
          <w:szCs w:val="26"/>
        </w:rPr>
        <w:tab/>
      </w:r>
      <w:r w:rsidRPr="00A659B2">
        <w:rPr>
          <w:b/>
          <w:bCs/>
          <w:color w:val="auto"/>
          <w:sz w:val="26"/>
          <w:szCs w:val="26"/>
        </w:rPr>
        <w:tab/>
      </w:r>
      <w:r w:rsidRPr="00A659B2">
        <w:rPr>
          <w:b/>
          <w:bCs/>
          <w:color w:val="auto"/>
          <w:sz w:val="26"/>
          <w:szCs w:val="26"/>
        </w:rPr>
        <w:tab/>
      </w:r>
      <w:r w:rsidRPr="00A659B2">
        <w:rPr>
          <w:b/>
          <w:bCs/>
          <w:color w:val="auto"/>
          <w:sz w:val="26"/>
          <w:szCs w:val="26"/>
        </w:rPr>
        <w:tab/>
      </w:r>
      <w:r w:rsidRPr="00A659B2">
        <w:rPr>
          <w:b/>
          <w:bCs/>
          <w:color w:val="auto"/>
          <w:sz w:val="26"/>
          <w:szCs w:val="26"/>
        </w:rPr>
        <w:tab/>
      </w:r>
      <w:r w:rsidRPr="00A659B2">
        <w:rPr>
          <w:b/>
          <w:bCs/>
          <w:color w:val="auto"/>
          <w:sz w:val="26"/>
          <w:szCs w:val="26"/>
          <w:lang w:val="fr-FR"/>
        </w:rPr>
        <w:t xml:space="preserve">Email: </w:t>
      </w:r>
      <w:r>
        <w:rPr>
          <w:b/>
          <w:bCs/>
          <w:color w:val="auto"/>
          <w:sz w:val="26"/>
          <w:szCs w:val="26"/>
          <w:lang w:val="fr-FR"/>
        </w:rPr>
        <w:t>t</w:t>
      </w:r>
      <w:r w:rsidRPr="00A659B2">
        <w:rPr>
          <w:b/>
          <w:bCs/>
          <w:color w:val="auto"/>
          <w:sz w:val="26"/>
          <w:szCs w:val="26"/>
          <w:lang w:val="fr-FR"/>
        </w:rPr>
        <w:t>hao.cmard2@gmail.com</w:t>
      </w:r>
    </w:p>
    <w:p w14:paraId="4554EB60" w14:textId="77777777" w:rsidR="002505BE" w:rsidRDefault="002505BE" w:rsidP="002505BE">
      <w:pPr>
        <w:pStyle w:val="Default"/>
        <w:spacing w:line="276" w:lineRule="auto"/>
        <w:ind w:left="5760"/>
        <w:rPr>
          <w:b/>
          <w:bCs/>
          <w:color w:val="auto"/>
          <w:sz w:val="26"/>
          <w:szCs w:val="26"/>
          <w:lang w:val="fr-FR"/>
        </w:rPr>
      </w:pPr>
      <w:r w:rsidRPr="00A659B2">
        <w:rPr>
          <w:b/>
          <w:bCs/>
          <w:color w:val="auto"/>
          <w:sz w:val="26"/>
          <w:szCs w:val="26"/>
          <w:lang w:val="fr-FR"/>
        </w:rPr>
        <w:t>Mobile: 0907760506</w:t>
      </w:r>
    </w:p>
    <w:p w14:paraId="65D6AD05" w14:textId="77777777" w:rsidR="007D19DD" w:rsidRPr="00A659B2" w:rsidRDefault="007D19DD" w:rsidP="007D19DD">
      <w:pPr>
        <w:pStyle w:val="Default"/>
        <w:spacing w:line="276" w:lineRule="auto"/>
        <w:ind w:left="5760"/>
        <w:jc w:val="both"/>
        <w:rPr>
          <w:b/>
          <w:bCs/>
          <w:color w:val="auto"/>
          <w:sz w:val="26"/>
          <w:szCs w:val="26"/>
          <w:lang w:val="fr-FR"/>
        </w:rPr>
      </w:pPr>
    </w:p>
    <w:tbl>
      <w:tblPr>
        <w:tblW w:w="1105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7"/>
        <w:gridCol w:w="5245"/>
        <w:gridCol w:w="810"/>
        <w:gridCol w:w="3555"/>
      </w:tblGrid>
      <w:tr w:rsidR="002505BE" w:rsidRPr="000F19AF" w14:paraId="610FC0AE" w14:textId="77777777" w:rsidTr="00CE2FE0">
        <w:trPr>
          <w:trHeight w:val="595"/>
          <w:tblHeader/>
        </w:trPr>
        <w:tc>
          <w:tcPr>
            <w:tcW w:w="1447" w:type="dxa"/>
            <w:shd w:val="clear" w:color="000000" w:fill="FFFFFF"/>
            <w:vAlign w:val="center"/>
          </w:tcPr>
          <w:p w14:paraId="77B88F46" w14:textId="77777777" w:rsidR="002505BE" w:rsidRPr="000F19AF" w:rsidRDefault="002505BE">
            <w:pPr>
              <w:autoSpaceDE w:val="0"/>
              <w:autoSpaceDN w:val="0"/>
              <w:adjustRightInd w:val="0"/>
              <w:jc w:val="center"/>
              <w:rPr>
                <w:sz w:val="26"/>
                <w:szCs w:val="26"/>
              </w:rPr>
            </w:pPr>
            <w:r w:rsidRPr="000F19AF">
              <w:rPr>
                <w:b/>
                <w:bCs/>
                <w:sz w:val="26"/>
                <w:szCs w:val="26"/>
              </w:rPr>
              <w:t>Ngày</w:t>
            </w:r>
          </w:p>
        </w:tc>
        <w:tc>
          <w:tcPr>
            <w:tcW w:w="5245" w:type="dxa"/>
            <w:shd w:val="clear" w:color="000000" w:fill="FFFFFF"/>
            <w:vAlign w:val="center"/>
          </w:tcPr>
          <w:p w14:paraId="7E5D774C" w14:textId="77777777" w:rsidR="002505BE" w:rsidRPr="000F19AF" w:rsidRDefault="002505BE">
            <w:pPr>
              <w:autoSpaceDE w:val="0"/>
              <w:autoSpaceDN w:val="0"/>
              <w:adjustRightInd w:val="0"/>
              <w:jc w:val="center"/>
              <w:rPr>
                <w:sz w:val="26"/>
                <w:szCs w:val="26"/>
              </w:rPr>
            </w:pPr>
            <w:r w:rsidRPr="000F19AF">
              <w:rPr>
                <w:b/>
                <w:bCs/>
                <w:sz w:val="26"/>
                <w:szCs w:val="26"/>
              </w:rPr>
              <w:t>Nội dung</w:t>
            </w:r>
          </w:p>
        </w:tc>
        <w:tc>
          <w:tcPr>
            <w:tcW w:w="810" w:type="dxa"/>
            <w:shd w:val="clear" w:color="000000" w:fill="FFFFFF"/>
            <w:vAlign w:val="center"/>
          </w:tcPr>
          <w:p w14:paraId="62B69D03" w14:textId="77777777" w:rsidR="002505BE" w:rsidRPr="000F19AF" w:rsidRDefault="002505BE">
            <w:pPr>
              <w:autoSpaceDE w:val="0"/>
              <w:autoSpaceDN w:val="0"/>
              <w:adjustRightInd w:val="0"/>
              <w:jc w:val="center"/>
              <w:rPr>
                <w:sz w:val="26"/>
                <w:szCs w:val="26"/>
              </w:rPr>
            </w:pPr>
            <w:r w:rsidRPr="000F19AF">
              <w:rPr>
                <w:b/>
                <w:bCs/>
                <w:sz w:val="26"/>
                <w:szCs w:val="26"/>
              </w:rPr>
              <w:t xml:space="preserve">Số </w:t>
            </w:r>
            <w:r w:rsidR="00124106">
              <w:rPr>
                <w:b/>
                <w:bCs/>
                <w:sz w:val="26"/>
                <w:szCs w:val="26"/>
              </w:rPr>
              <w:t>ngày</w:t>
            </w:r>
          </w:p>
        </w:tc>
        <w:tc>
          <w:tcPr>
            <w:tcW w:w="3555" w:type="dxa"/>
            <w:shd w:val="clear" w:color="000000" w:fill="FFFFFF"/>
            <w:vAlign w:val="center"/>
          </w:tcPr>
          <w:p w14:paraId="12B2666B" w14:textId="77777777" w:rsidR="002505BE" w:rsidRPr="000F19AF" w:rsidRDefault="002505BE" w:rsidP="00A02952">
            <w:pPr>
              <w:autoSpaceDE w:val="0"/>
              <w:autoSpaceDN w:val="0"/>
              <w:adjustRightInd w:val="0"/>
              <w:jc w:val="center"/>
              <w:rPr>
                <w:sz w:val="26"/>
                <w:szCs w:val="26"/>
              </w:rPr>
            </w:pPr>
            <w:r w:rsidRPr="000F19AF">
              <w:rPr>
                <w:b/>
                <w:bCs/>
                <w:sz w:val="26"/>
                <w:szCs w:val="26"/>
              </w:rPr>
              <w:t>Giảng viên</w:t>
            </w:r>
          </w:p>
        </w:tc>
      </w:tr>
      <w:tr w:rsidR="0080410A" w:rsidRPr="000A686C" w14:paraId="2DDFB6C3" w14:textId="77777777" w:rsidTr="00CE2FE0">
        <w:trPr>
          <w:trHeight w:val="595"/>
          <w:tblHeader/>
        </w:trPr>
        <w:tc>
          <w:tcPr>
            <w:tcW w:w="1447" w:type="dxa"/>
            <w:shd w:val="clear" w:color="000000" w:fill="FFFFFF"/>
            <w:vAlign w:val="center"/>
          </w:tcPr>
          <w:p w14:paraId="345FBAB0" w14:textId="77777777" w:rsidR="0080410A" w:rsidRPr="000A686C" w:rsidRDefault="0080410A" w:rsidP="0080410A">
            <w:pPr>
              <w:autoSpaceDE w:val="0"/>
              <w:autoSpaceDN w:val="0"/>
              <w:adjustRightInd w:val="0"/>
              <w:jc w:val="center"/>
              <w:rPr>
                <w:bCs/>
                <w:sz w:val="26"/>
                <w:szCs w:val="26"/>
              </w:rPr>
            </w:pPr>
            <w:r w:rsidRPr="000A686C">
              <w:rPr>
                <w:bCs/>
                <w:sz w:val="26"/>
                <w:szCs w:val="26"/>
              </w:rPr>
              <w:t xml:space="preserve">Thứ </w:t>
            </w:r>
            <w:r>
              <w:rPr>
                <w:bCs/>
                <w:sz w:val="26"/>
                <w:szCs w:val="26"/>
              </w:rPr>
              <w:t>ba</w:t>
            </w:r>
          </w:p>
          <w:p w14:paraId="5789C5DB" w14:textId="77777777" w:rsidR="0080410A" w:rsidRPr="000A686C" w:rsidRDefault="0080410A" w:rsidP="0080410A">
            <w:pPr>
              <w:autoSpaceDE w:val="0"/>
              <w:autoSpaceDN w:val="0"/>
              <w:adjustRightInd w:val="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20</w:t>
            </w:r>
            <w:r w:rsidRPr="000A686C">
              <w:rPr>
                <w:bCs/>
                <w:sz w:val="26"/>
                <w:szCs w:val="26"/>
              </w:rPr>
              <w:t>/</w:t>
            </w:r>
            <w:r>
              <w:rPr>
                <w:bCs/>
                <w:sz w:val="26"/>
                <w:szCs w:val="26"/>
              </w:rPr>
              <w:t>5</w:t>
            </w:r>
            <w:r w:rsidRPr="000A686C">
              <w:rPr>
                <w:bCs/>
                <w:sz w:val="26"/>
                <w:szCs w:val="26"/>
              </w:rPr>
              <w:t>/202</w:t>
            </w:r>
            <w:r>
              <w:rPr>
                <w:bCs/>
                <w:sz w:val="26"/>
                <w:szCs w:val="26"/>
              </w:rPr>
              <w:t>5</w:t>
            </w:r>
          </w:p>
        </w:tc>
        <w:tc>
          <w:tcPr>
            <w:tcW w:w="5245" w:type="dxa"/>
            <w:shd w:val="clear" w:color="000000" w:fill="FFFFFF"/>
            <w:vAlign w:val="center"/>
          </w:tcPr>
          <w:p w14:paraId="5B784D2E" w14:textId="77777777" w:rsidR="0080410A" w:rsidRPr="0080410A" w:rsidRDefault="0080410A" w:rsidP="0080410A">
            <w:pPr>
              <w:numPr>
                <w:ilvl w:val="0"/>
                <w:numId w:val="3"/>
              </w:numPr>
              <w:tabs>
                <w:tab w:val="left" w:pos="143"/>
              </w:tabs>
              <w:autoSpaceDE w:val="0"/>
              <w:autoSpaceDN w:val="0"/>
              <w:adjustRightInd w:val="0"/>
              <w:ind w:hanging="108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</w:t>
            </w:r>
            <w:r w:rsidRPr="0080410A">
              <w:rPr>
                <w:sz w:val="26"/>
                <w:szCs w:val="26"/>
              </w:rPr>
              <w:t>Khai giảng</w:t>
            </w:r>
          </w:p>
          <w:p w14:paraId="3135C9C2" w14:textId="77777777" w:rsidR="0080410A" w:rsidRPr="0080410A" w:rsidRDefault="0080410A" w:rsidP="0080410A">
            <w:pPr>
              <w:numPr>
                <w:ilvl w:val="0"/>
                <w:numId w:val="3"/>
              </w:numPr>
              <w:tabs>
                <w:tab w:val="left" w:pos="210"/>
              </w:tabs>
              <w:spacing w:line="360" w:lineRule="exact"/>
              <w:ind w:left="0" w:firstLine="0"/>
              <w:jc w:val="both"/>
              <w:rPr>
                <w:sz w:val="26"/>
                <w:szCs w:val="26"/>
              </w:rPr>
            </w:pPr>
            <w:r w:rsidRPr="0080410A">
              <w:rPr>
                <w:sz w:val="26"/>
                <w:szCs w:val="26"/>
              </w:rPr>
              <w:t>Hướng dẫn thi hành Luật HTX số 17/2023 và Nghị định 113/2024/Nđ-CP và các quy định liên quan đến tổ chức hoạt động, hợp tác mở rộng quy mô</w:t>
            </w:r>
          </w:p>
        </w:tc>
        <w:tc>
          <w:tcPr>
            <w:tcW w:w="810" w:type="dxa"/>
            <w:shd w:val="clear" w:color="000000" w:fill="FFFFFF"/>
            <w:vAlign w:val="center"/>
          </w:tcPr>
          <w:p w14:paraId="7789EE77" w14:textId="77777777" w:rsidR="0080410A" w:rsidRPr="00FE7CB9" w:rsidRDefault="0080410A" w:rsidP="0080410A">
            <w:pPr>
              <w:autoSpaceDE w:val="0"/>
              <w:autoSpaceDN w:val="0"/>
              <w:adjustRightInd w:val="0"/>
              <w:jc w:val="center"/>
              <w:rPr>
                <w:sz w:val="26"/>
                <w:szCs w:val="26"/>
              </w:rPr>
            </w:pPr>
            <w:r w:rsidRPr="00FE7CB9">
              <w:rPr>
                <w:sz w:val="26"/>
                <w:szCs w:val="26"/>
              </w:rPr>
              <w:t>1</w:t>
            </w:r>
          </w:p>
        </w:tc>
        <w:tc>
          <w:tcPr>
            <w:tcW w:w="3555" w:type="dxa"/>
            <w:shd w:val="clear" w:color="000000" w:fill="FFFFFF"/>
            <w:vAlign w:val="center"/>
          </w:tcPr>
          <w:p w14:paraId="018E4704" w14:textId="77777777" w:rsidR="0080410A" w:rsidRDefault="0080410A" w:rsidP="0080410A">
            <w:pPr>
              <w:autoSpaceDE w:val="0"/>
              <w:autoSpaceDN w:val="0"/>
              <w:adjustRightInd w:val="0"/>
              <w:rPr>
                <w:bCs/>
                <w:sz w:val="26"/>
                <w:szCs w:val="26"/>
              </w:rPr>
            </w:pPr>
            <w:r w:rsidRPr="00A02952">
              <w:rPr>
                <w:bCs/>
                <w:sz w:val="26"/>
                <w:szCs w:val="26"/>
              </w:rPr>
              <w:t>BGH</w:t>
            </w:r>
            <w:r>
              <w:rPr>
                <w:bCs/>
                <w:sz w:val="26"/>
                <w:szCs w:val="26"/>
              </w:rPr>
              <w:t>;</w:t>
            </w:r>
            <w:r w:rsidRPr="00A02952">
              <w:rPr>
                <w:bCs/>
                <w:sz w:val="26"/>
                <w:szCs w:val="26"/>
              </w:rPr>
              <w:t xml:space="preserve"> Phòng ĐT</w:t>
            </w:r>
            <w:r>
              <w:rPr>
                <w:bCs/>
                <w:sz w:val="26"/>
                <w:szCs w:val="26"/>
              </w:rPr>
              <w:t xml:space="preserve"> </w:t>
            </w:r>
          </w:p>
          <w:p w14:paraId="4A471AA0" w14:textId="77777777" w:rsidR="0080410A" w:rsidRDefault="0080410A" w:rsidP="0080410A">
            <w:pPr>
              <w:autoSpaceDE w:val="0"/>
              <w:autoSpaceDN w:val="0"/>
              <w:adjustRightInd w:val="0"/>
              <w:rPr>
                <w:bCs/>
                <w:sz w:val="26"/>
                <w:szCs w:val="26"/>
              </w:rPr>
            </w:pPr>
          </w:p>
          <w:p w14:paraId="24D5527B" w14:textId="77777777" w:rsidR="00ED1525" w:rsidRDefault="00ED1525" w:rsidP="0080410A">
            <w:pPr>
              <w:autoSpaceDE w:val="0"/>
              <w:autoSpaceDN w:val="0"/>
              <w:adjustRightInd w:val="0"/>
              <w:rPr>
                <w:bCs/>
                <w:sz w:val="26"/>
                <w:szCs w:val="26"/>
              </w:rPr>
            </w:pPr>
          </w:p>
          <w:p w14:paraId="26C9FC45" w14:textId="77777777" w:rsidR="0080410A" w:rsidRPr="00CE2FE0" w:rsidRDefault="00CE2FE0" w:rsidP="0080410A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 w:rsidRPr="00CE2FE0">
              <w:rPr>
                <w:sz w:val="26"/>
                <w:szCs w:val="26"/>
              </w:rPr>
              <w:t>ThS. Nguyễn Hoàng Minh Tâm</w:t>
            </w:r>
          </w:p>
        </w:tc>
      </w:tr>
      <w:tr w:rsidR="0080410A" w:rsidRPr="004B6238" w14:paraId="0B57BE71" w14:textId="77777777" w:rsidTr="00CE2FE0">
        <w:trPr>
          <w:trHeight w:val="595"/>
          <w:tblHeader/>
        </w:trPr>
        <w:tc>
          <w:tcPr>
            <w:tcW w:w="1447" w:type="dxa"/>
            <w:shd w:val="clear" w:color="000000" w:fill="FFFFFF"/>
            <w:vAlign w:val="center"/>
          </w:tcPr>
          <w:p w14:paraId="7A732C8E" w14:textId="77777777" w:rsidR="0080410A" w:rsidRPr="000A686C" w:rsidRDefault="0080410A" w:rsidP="0080410A">
            <w:pPr>
              <w:autoSpaceDE w:val="0"/>
              <w:autoSpaceDN w:val="0"/>
              <w:adjustRightInd w:val="0"/>
              <w:jc w:val="center"/>
              <w:rPr>
                <w:bCs/>
                <w:sz w:val="26"/>
                <w:szCs w:val="26"/>
              </w:rPr>
            </w:pPr>
            <w:r w:rsidRPr="000A686C">
              <w:rPr>
                <w:bCs/>
                <w:sz w:val="26"/>
                <w:szCs w:val="26"/>
              </w:rPr>
              <w:t xml:space="preserve">Thứ </w:t>
            </w:r>
            <w:r>
              <w:rPr>
                <w:bCs/>
                <w:sz w:val="26"/>
                <w:szCs w:val="26"/>
              </w:rPr>
              <w:t>tư</w:t>
            </w:r>
          </w:p>
          <w:p w14:paraId="2F813BFF" w14:textId="77777777" w:rsidR="0080410A" w:rsidRPr="004B6238" w:rsidRDefault="0080410A" w:rsidP="0080410A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FF0000"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21</w:t>
            </w:r>
            <w:r w:rsidRPr="000A686C">
              <w:rPr>
                <w:bCs/>
                <w:sz w:val="26"/>
                <w:szCs w:val="26"/>
              </w:rPr>
              <w:t>/</w:t>
            </w:r>
            <w:r>
              <w:rPr>
                <w:bCs/>
                <w:sz w:val="26"/>
                <w:szCs w:val="26"/>
              </w:rPr>
              <w:t>5</w:t>
            </w:r>
            <w:r w:rsidRPr="000A686C">
              <w:rPr>
                <w:bCs/>
                <w:sz w:val="26"/>
                <w:szCs w:val="26"/>
              </w:rPr>
              <w:t>/202</w:t>
            </w:r>
            <w:r>
              <w:rPr>
                <w:bCs/>
                <w:sz w:val="26"/>
                <w:szCs w:val="26"/>
              </w:rPr>
              <w:t>5</w:t>
            </w:r>
          </w:p>
        </w:tc>
        <w:tc>
          <w:tcPr>
            <w:tcW w:w="5245" w:type="dxa"/>
            <w:shd w:val="clear" w:color="000000" w:fill="FFFFFF"/>
            <w:vAlign w:val="center"/>
          </w:tcPr>
          <w:p w14:paraId="0BE77B95" w14:textId="77777777" w:rsidR="0080410A" w:rsidRPr="0080410A" w:rsidRDefault="0080410A" w:rsidP="0080410A">
            <w:pPr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 w:rsidRPr="0080410A">
              <w:rPr>
                <w:sz w:val="26"/>
                <w:szCs w:val="26"/>
              </w:rPr>
              <w:t>Quản lý và điều hành HTX gắn liên kết sản xuất theo chuỗi</w:t>
            </w:r>
          </w:p>
        </w:tc>
        <w:tc>
          <w:tcPr>
            <w:tcW w:w="810" w:type="dxa"/>
            <w:shd w:val="clear" w:color="000000" w:fill="FFFFFF"/>
            <w:vAlign w:val="center"/>
          </w:tcPr>
          <w:p w14:paraId="4A7CC3B7" w14:textId="77777777" w:rsidR="0080410A" w:rsidRPr="00FE7CB9" w:rsidRDefault="0080410A" w:rsidP="0080410A">
            <w:pPr>
              <w:autoSpaceDE w:val="0"/>
              <w:autoSpaceDN w:val="0"/>
              <w:adjustRightInd w:val="0"/>
              <w:jc w:val="center"/>
              <w:rPr>
                <w:sz w:val="26"/>
                <w:szCs w:val="26"/>
              </w:rPr>
            </w:pPr>
            <w:r w:rsidRPr="00FE7CB9">
              <w:rPr>
                <w:sz w:val="26"/>
                <w:szCs w:val="26"/>
              </w:rPr>
              <w:t>1</w:t>
            </w:r>
          </w:p>
        </w:tc>
        <w:tc>
          <w:tcPr>
            <w:tcW w:w="3555" w:type="dxa"/>
            <w:shd w:val="clear" w:color="000000" w:fill="FFFFFF"/>
            <w:vAlign w:val="center"/>
          </w:tcPr>
          <w:p w14:paraId="2F6D335A" w14:textId="77777777" w:rsidR="0080410A" w:rsidRPr="004B6238" w:rsidRDefault="00CE2FE0" w:rsidP="0080410A">
            <w:pPr>
              <w:autoSpaceDE w:val="0"/>
              <w:autoSpaceDN w:val="0"/>
              <w:adjustRightInd w:val="0"/>
              <w:rPr>
                <w:b/>
                <w:bCs/>
                <w:color w:val="FF0000"/>
                <w:sz w:val="26"/>
                <w:szCs w:val="26"/>
              </w:rPr>
            </w:pPr>
            <w:r w:rsidRPr="00CE2FE0">
              <w:rPr>
                <w:sz w:val="26"/>
                <w:szCs w:val="26"/>
              </w:rPr>
              <w:t>ThS. Nguyễn Hoàng Minh Tâm</w:t>
            </w:r>
          </w:p>
        </w:tc>
      </w:tr>
      <w:tr w:rsidR="00ED1525" w:rsidRPr="000F19AF" w14:paraId="5041297C" w14:textId="77777777" w:rsidTr="00CE2FE0">
        <w:trPr>
          <w:trHeight w:val="595"/>
          <w:tblHeader/>
        </w:trPr>
        <w:tc>
          <w:tcPr>
            <w:tcW w:w="1447" w:type="dxa"/>
            <w:vMerge w:val="restart"/>
            <w:shd w:val="clear" w:color="000000" w:fill="FFFFFF"/>
            <w:vAlign w:val="center"/>
          </w:tcPr>
          <w:p w14:paraId="4031B81D" w14:textId="77777777" w:rsidR="00ED1525" w:rsidRPr="000A686C" w:rsidRDefault="00ED1525" w:rsidP="0080410A">
            <w:pPr>
              <w:autoSpaceDE w:val="0"/>
              <w:autoSpaceDN w:val="0"/>
              <w:adjustRightInd w:val="0"/>
              <w:jc w:val="center"/>
              <w:rPr>
                <w:bCs/>
                <w:sz w:val="26"/>
                <w:szCs w:val="26"/>
              </w:rPr>
            </w:pPr>
            <w:r w:rsidRPr="000A686C">
              <w:rPr>
                <w:bCs/>
                <w:sz w:val="26"/>
                <w:szCs w:val="26"/>
              </w:rPr>
              <w:t xml:space="preserve">Thứ </w:t>
            </w:r>
            <w:r>
              <w:rPr>
                <w:bCs/>
                <w:sz w:val="26"/>
                <w:szCs w:val="26"/>
              </w:rPr>
              <w:t>năm</w:t>
            </w:r>
          </w:p>
          <w:p w14:paraId="4E70F9D1" w14:textId="77777777" w:rsidR="00ED1525" w:rsidRPr="000F19AF" w:rsidRDefault="00ED1525" w:rsidP="0080410A">
            <w:pPr>
              <w:autoSpaceDE w:val="0"/>
              <w:autoSpaceDN w:val="0"/>
              <w:adjustRightInd w:val="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22</w:t>
            </w:r>
            <w:r w:rsidRPr="000A686C">
              <w:rPr>
                <w:bCs/>
                <w:sz w:val="26"/>
                <w:szCs w:val="26"/>
              </w:rPr>
              <w:t>/</w:t>
            </w:r>
            <w:r>
              <w:rPr>
                <w:bCs/>
                <w:sz w:val="26"/>
                <w:szCs w:val="26"/>
              </w:rPr>
              <w:t>5</w:t>
            </w:r>
            <w:r w:rsidRPr="000A686C">
              <w:rPr>
                <w:bCs/>
                <w:sz w:val="26"/>
                <w:szCs w:val="26"/>
              </w:rPr>
              <w:t>/202</w:t>
            </w:r>
            <w:r>
              <w:rPr>
                <w:bCs/>
                <w:sz w:val="26"/>
                <w:szCs w:val="26"/>
              </w:rPr>
              <w:t>5</w:t>
            </w:r>
          </w:p>
        </w:tc>
        <w:tc>
          <w:tcPr>
            <w:tcW w:w="5245" w:type="dxa"/>
            <w:shd w:val="clear" w:color="000000" w:fill="FFFFFF"/>
            <w:vAlign w:val="center"/>
          </w:tcPr>
          <w:p w14:paraId="5F2C9320" w14:textId="77777777" w:rsidR="00ED1525" w:rsidRDefault="00ED1525" w:rsidP="0080410A">
            <w:pPr>
              <w:tabs>
                <w:tab w:val="left" w:pos="290"/>
              </w:tabs>
              <w:spacing w:line="360" w:lineRule="exact"/>
              <w:jc w:val="both"/>
              <w:rPr>
                <w:sz w:val="26"/>
                <w:szCs w:val="26"/>
              </w:rPr>
            </w:pPr>
            <w:r w:rsidRPr="0080410A">
              <w:rPr>
                <w:sz w:val="26"/>
                <w:szCs w:val="26"/>
              </w:rPr>
              <w:t xml:space="preserve">Kiến thức, kỹ năng liên quan: </w:t>
            </w:r>
          </w:p>
          <w:p w14:paraId="4C152869" w14:textId="77777777" w:rsidR="00ED1525" w:rsidRPr="00CE2FE0" w:rsidRDefault="00ED1525" w:rsidP="00CE2FE0">
            <w:pPr>
              <w:numPr>
                <w:ilvl w:val="0"/>
                <w:numId w:val="3"/>
              </w:numPr>
              <w:tabs>
                <w:tab w:val="left" w:pos="290"/>
              </w:tabs>
              <w:ind w:left="0" w:firstLine="0"/>
              <w:jc w:val="both"/>
              <w:rPr>
                <w:b/>
                <w:bCs/>
                <w:sz w:val="26"/>
                <w:szCs w:val="26"/>
              </w:rPr>
            </w:pPr>
            <w:r w:rsidRPr="0080410A">
              <w:rPr>
                <w:sz w:val="26"/>
                <w:szCs w:val="26"/>
              </w:rPr>
              <w:t xml:space="preserve">Mô hình HTX thủy sản/tổ đồng quản lý trong nuôi trồng, bảo vệ và khai thác bền vững nguồn lợi thủy sản; </w:t>
            </w:r>
          </w:p>
          <w:p w14:paraId="62BC32A9" w14:textId="77777777" w:rsidR="00ED1525" w:rsidRPr="0080410A" w:rsidRDefault="00ED1525" w:rsidP="00CE2FE0">
            <w:pPr>
              <w:numPr>
                <w:ilvl w:val="0"/>
                <w:numId w:val="3"/>
              </w:numPr>
              <w:tabs>
                <w:tab w:val="left" w:pos="290"/>
              </w:tabs>
              <w:ind w:left="0" w:firstLine="0"/>
              <w:jc w:val="both"/>
              <w:rPr>
                <w:b/>
                <w:bCs/>
                <w:sz w:val="26"/>
                <w:szCs w:val="26"/>
              </w:rPr>
            </w:pPr>
            <w:r w:rsidRPr="0080410A">
              <w:rPr>
                <w:sz w:val="26"/>
                <w:szCs w:val="26"/>
              </w:rPr>
              <w:t xml:space="preserve">Phân tích và dự báo thị trường nông sản và tiêu chuẩn chất lượng nông sản </w:t>
            </w:r>
          </w:p>
        </w:tc>
        <w:tc>
          <w:tcPr>
            <w:tcW w:w="810" w:type="dxa"/>
            <w:shd w:val="clear" w:color="000000" w:fill="FFFFFF"/>
            <w:vAlign w:val="center"/>
          </w:tcPr>
          <w:p w14:paraId="68F07A86" w14:textId="77777777" w:rsidR="00ED1525" w:rsidRPr="00FE7CB9" w:rsidRDefault="00ED1525" w:rsidP="0080410A">
            <w:pPr>
              <w:autoSpaceDE w:val="0"/>
              <w:autoSpaceDN w:val="0"/>
              <w:adjustRightInd w:val="0"/>
              <w:jc w:val="center"/>
              <w:rPr>
                <w:sz w:val="26"/>
                <w:szCs w:val="26"/>
              </w:rPr>
            </w:pPr>
            <w:r w:rsidRPr="00FE7CB9">
              <w:rPr>
                <w:sz w:val="26"/>
                <w:szCs w:val="26"/>
              </w:rPr>
              <w:t>1</w:t>
            </w:r>
          </w:p>
        </w:tc>
        <w:tc>
          <w:tcPr>
            <w:tcW w:w="3555" w:type="dxa"/>
            <w:shd w:val="clear" w:color="000000" w:fill="FFFFFF"/>
            <w:vAlign w:val="center"/>
          </w:tcPr>
          <w:p w14:paraId="6C994D8E" w14:textId="77777777" w:rsidR="00ED1525" w:rsidRPr="00A02952" w:rsidRDefault="00ED1525" w:rsidP="0080410A">
            <w:pPr>
              <w:autoSpaceDE w:val="0"/>
              <w:autoSpaceDN w:val="0"/>
              <w:adjustRightInd w:val="0"/>
              <w:rPr>
                <w:bCs/>
                <w:sz w:val="26"/>
                <w:szCs w:val="26"/>
              </w:rPr>
            </w:pPr>
            <w:r w:rsidRPr="00CE2FE0">
              <w:rPr>
                <w:bCs/>
                <w:sz w:val="26"/>
                <w:szCs w:val="26"/>
              </w:rPr>
              <w:t>TS. Trần Minh Hải</w:t>
            </w:r>
          </w:p>
        </w:tc>
      </w:tr>
      <w:tr w:rsidR="00ED1525" w:rsidRPr="000F19AF" w14:paraId="50F6D3E4" w14:textId="77777777" w:rsidTr="00CE2FE0">
        <w:trPr>
          <w:trHeight w:val="595"/>
          <w:tblHeader/>
        </w:trPr>
        <w:tc>
          <w:tcPr>
            <w:tcW w:w="1447" w:type="dxa"/>
            <w:vMerge/>
            <w:shd w:val="clear" w:color="000000" w:fill="FFFFFF"/>
            <w:vAlign w:val="center"/>
          </w:tcPr>
          <w:p w14:paraId="6EE15F46" w14:textId="77777777" w:rsidR="00ED1525" w:rsidRPr="000F19AF" w:rsidRDefault="00ED1525" w:rsidP="00A4134B">
            <w:pPr>
              <w:autoSpaceDE w:val="0"/>
              <w:autoSpaceDN w:val="0"/>
              <w:adjustRightInd w:val="0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5245" w:type="dxa"/>
            <w:shd w:val="clear" w:color="000000" w:fill="FFFFFF"/>
            <w:vAlign w:val="center"/>
          </w:tcPr>
          <w:p w14:paraId="5710E97A" w14:textId="77777777" w:rsidR="00ED1525" w:rsidRPr="00D857E0" w:rsidRDefault="00ED1525" w:rsidP="00A4134B">
            <w:pPr>
              <w:tabs>
                <w:tab w:val="left" w:pos="284"/>
              </w:tabs>
              <w:spacing w:before="60" w:after="60"/>
              <w:jc w:val="both"/>
              <w:rPr>
                <w:b/>
                <w:sz w:val="26"/>
                <w:szCs w:val="26"/>
              </w:rPr>
            </w:pPr>
            <w:r w:rsidRPr="00D857E0">
              <w:rPr>
                <w:b/>
                <w:sz w:val="26"/>
                <w:szCs w:val="26"/>
              </w:rPr>
              <w:t>Bế giảng</w:t>
            </w:r>
          </w:p>
        </w:tc>
        <w:tc>
          <w:tcPr>
            <w:tcW w:w="810" w:type="dxa"/>
            <w:shd w:val="clear" w:color="000000" w:fill="FFFFFF"/>
            <w:vAlign w:val="center"/>
          </w:tcPr>
          <w:p w14:paraId="3ED9E0A3" w14:textId="77777777" w:rsidR="00ED1525" w:rsidRPr="000F19AF" w:rsidRDefault="00ED1525" w:rsidP="00A4134B">
            <w:pPr>
              <w:autoSpaceDE w:val="0"/>
              <w:autoSpaceDN w:val="0"/>
              <w:adjustRightInd w:val="0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3555" w:type="dxa"/>
            <w:shd w:val="clear" w:color="000000" w:fill="FFFFFF"/>
            <w:vAlign w:val="center"/>
          </w:tcPr>
          <w:p w14:paraId="478B9598" w14:textId="77777777" w:rsidR="00ED1525" w:rsidRPr="00B626B1" w:rsidRDefault="00ED1525" w:rsidP="00B626B1">
            <w:pPr>
              <w:autoSpaceDE w:val="0"/>
              <w:autoSpaceDN w:val="0"/>
              <w:adjustRightInd w:val="0"/>
              <w:rPr>
                <w:bCs/>
                <w:sz w:val="26"/>
                <w:szCs w:val="26"/>
              </w:rPr>
            </w:pPr>
            <w:r w:rsidRPr="00A02952">
              <w:rPr>
                <w:bCs/>
                <w:sz w:val="26"/>
                <w:szCs w:val="26"/>
              </w:rPr>
              <w:t>BGH</w:t>
            </w:r>
            <w:r>
              <w:rPr>
                <w:bCs/>
                <w:sz w:val="26"/>
                <w:szCs w:val="26"/>
              </w:rPr>
              <w:t>;</w:t>
            </w:r>
            <w:r w:rsidRPr="00A02952">
              <w:rPr>
                <w:bCs/>
                <w:sz w:val="26"/>
                <w:szCs w:val="26"/>
              </w:rPr>
              <w:t xml:space="preserve"> Phòng ĐT</w:t>
            </w:r>
          </w:p>
        </w:tc>
      </w:tr>
    </w:tbl>
    <w:p w14:paraId="282BAC58" w14:textId="77777777" w:rsidR="007559F8" w:rsidRPr="00180E65" w:rsidRDefault="007559F8" w:rsidP="007559F8">
      <w:pPr>
        <w:pStyle w:val="Default"/>
        <w:spacing w:before="120" w:line="276" w:lineRule="auto"/>
        <w:ind w:left="-284" w:hanging="142"/>
        <w:jc w:val="both"/>
        <w:rPr>
          <w:b/>
          <w:bCs/>
          <w:i/>
          <w:iCs/>
          <w:sz w:val="26"/>
          <w:szCs w:val="26"/>
        </w:rPr>
      </w:pPr>
      <w:r w:rsidRPr="00180E65">
        <w:rPr>
          <w:b/>
          <w:bCs/>
          <w:i/>
          <w:iCs/>
          <w:sz w:val="26"/>
          <w:szCs w:val="26"/>
          <w:u w:val="single"/>
        </w:rPr>
        <w:t>Thời gian học:</w:t>
      </w:r>
      <w:r w:rsidRPr="00180E65">
        <w:rPr>
          <w:b/>
          <w:bCs/>
          <w:i/>
          <w:iCs/>
          <w:sz w:val="26"/>
          <w:szCs w:val="26"/>
        </w:rPr>
        <w:t xml:space="preserve"> Buổi sáng: 8h00-11h00; Buổi chiều: 13h30-16h30.</w:t>
      </w:r>
    </w:p>
    <w:p w14:paraId="2E7F6FA1" w14:textId="77777777" w:rsidR="007559F8" w:rsidRDefault="007559F8" w:rsidP="007559F8">
      <w:pPr>
        <w:pStyle w:val="Default"/>
        <w:spacing w:before="120" w:line="276" w:lineRule="auto"/>
        <w:ind w:left="5103" w:hanging="567"/>
        <w:jc w:val="center"/>
        <w:rPr>
          <w:b/>
          <w:color w:val="auto"/>
          <w:sz w:val="28"/>
          <w:szCs w:val="26"/>
        </w:rPr>
      </w:pPr>
      <w:r>
        <w:rPr>
          <w:b/>
          <w:color w:val="auto"/>
          <w:sz w:val="28"/>
          <w:szCs w:val="26"/>
        </w:rPr>
        <w:t xml:space="preserve">      </w:t>
      </w:r>
      <w:r w:rsidR="00ED1525">
        <w:rPr>
          <w:b/>
          <w:color w:val="auto"/>
          <w:sz w:val="28"/>
          <w:szCs w:val="26"/>
        </w:rPr>
        <w:t xml:space="preserve">   </w:t>
      </w:r>
      <w:r>
        <w:rPr>
          <w:b/>
          <w:color w:val="auto"/>
          <w:sz w:val="28"/>
          <w:szCs w:val="26"/>
        </w:rPr>
        <w:t xml:space="preserve"> PHÒNG ĐÀO TẠO</w:t>
      </w:r>
    </w:p>
    <w:p w14:paraId="69EA4E26" w14:textId="77777777" w:rsidR="007559F8" w:rsidRDefault="007559F8" w:rsidP="007559F8">
      <w:pPr>
        <w:pStyle w:val="Default"/>
        <w:spacing w:line="276" w:lineRule="auto"/>
        <w:ind w:left="5103"/>
        <w:jc w:val="center"/>
        <w:rPr>
          <w:b/>
          <w:color w:val="auto"/>
          <w:sz w:val="28"/>
          <w:szCs w:val="26"/>
        </w:rPr>
      </w:pPr>
    </w:p>
    <w:p w14:paraId="5CC4FFC3" w14:textId="77777777" w:rsidR="007559F8" w:rsidRDefault="007559F8" w:rsidP="007559F8">
      <w:pPr>
        <w:pStyle w:val="Default"/>
        <w:spacing w:line="276" w:lineRule="auto"/>
        <w:ind w:left="5103"/>
        <w:jc w:val="right"/>
        <w:rPr>
          <w:b/>
          <w:color w:val="auto"/>
          <w:sz w:val="28"/>
          <w:szCs w:val="26"/>
        </w:rPr>
      </w:pPr>
    </w:p>
    <w:p w14:paraId="0C94D4A1" w14:textId="77777777" w:rsidR="007559F8" w:rsidRDefault="007559F8" w:rsidP="007559F8">
      <w:pPr>
        <w:pStyle w:val="Default"/>
        <w:spacing w:line="276" w:lineRule="auto"/>
        <w:ind w:left="5103"/>
        <w:jc w:val="center"/>
        <w:rPr>
          <w:b/>
          <w:color w:val="auto"/>
          <w:sz w:val="22"/>
          <w:szCs w:val="20"/>
        </w:rPr>
      </w:pPr>
    </w:p>
    <w:p w14:paraId="44ADD079" w14:textId="77777777" w:rsidR="00ED1525" w:rsidRPr="00180E65" w:rsidRDefault="00ED1525" w:rsidP="007559F8">
      <w:pPr>
        <w:pStyle w:val="Default"/>
        <w:spacing w:line="276" w:lineRule="auto"/>
        <w:ind w:left="5103"/>
        <w:jc w:val="center"/>
        <w:rPr>
          <w:b/>
          <w:color w:val="auto"/>
          <w:sz w:val="22"/>
          <w:szCs w:val="20"/>
        </w:rPr>
      </w:pPr>
    </w:p>
    <w:p w14:paraId="5B237D55" w14:textId="77777777" w:rsidR="007559F8" w:rsidRDefault="007559F8" w:rsidP="007559F8">
      <w:pPr>
        <w:pStyle w:val="Default"/>
        <w:spacing w:line="276" w:lineRule="auto"/>
        <w:ind w:left="4678" w:firstLine="425"/>
        <w:rPr>
          <w:b/>
          <w:color w:val="auto"/>
          <w:sz w:val="28"/>
          <w:szCs w:val="26"/>
        </w:rPr>
      </w:pPr>
      <w:r>
        <w:rPr>
          <w:b/>
          <w:color w:val="auto"/>
          <w:sz w:val="28"/>
          <w:szCs w:val="26"/>
        </w:rPr>
        <w:t xml:space="preserve">               </w:t>
      </w:r>
    </w:p>
    <w:p w14:paraId="7B8C1BBD" w14:textId="77777777" w:rsidR="007559F8" w:rsidRPr="00A31923" w:rsidRDefault="007559F8" w:rsidP="007559F8">
      <w:pPr>
        <w:pStyle w:val="Default"/>
        <w:spacing w:line="276" w:lineRule="auto"/>
        <w:ind w:left="4678" w:firstLine="425"/>
        <w:rPr>
          <w:b/>
          <w:bCs/>
          <w:sz w:val="26"/>
          <w:szCs w:val="26"/>
        </w:rPr>
      </w:pPr>
      <w:r>
        <w:rPr>
          <w:b/>
          <w:color w:val="auto"/>
          <w:sz w:val="28"/>
          <w:szCs w:val="26"/>
        </w:rPr>
        <w:t xml:space="preserve">                TS. Nguyễn Công Bình</w:t>
      </w:r>
    </w:p>
    <w:p w14:paraId="49111726" w14:textId="77777777" w:rsidR="002505BE" w:rsidRDefault="002505BE" w:rsidP="002505BE">
      <w:pPr>
        <w:pStyle w:val="Default"/>
        <w:spacing w:line="276" w:lineRule="auto"/>
        <w:ind w:left="5103"/>
        <w:jc w:val="center"/>
        <w:rPr>
          <w:noProof/>
        </w:rPr>
      </w:pPr>
    </w:p>
    <w:p w14:paraId="2FB1DF74" w14:textId="77777777" w:rsidR="002505BE" w:rsidRDefault="002505BE" w:rsidP="002505BE">
      <w:pPr>
        <w:pStyle w:val="Default"/>
        <w:spacing w:line="276" w:lineRule="auto"/>
        <w:ind w:left="5103"/>
        <w:jc w:val="center"/>
        <w:rPr>
          <w:noProof/>
        </w:rPr>
      </w:pPr>
    </w:p>
    <w:p w14:paraId="55D62607" w14:textId="77777777" w:rsidR="009F49BC" w:rsidRDefault="009F49BC" w:rsidP="002505BE">
      <w:pPr>
        <w:pStyle w:val="Default"/>
        <w:spacing w:line="276" w:lineRule="auto"/>
        <w:ind w:left="4678" w:firstLine="425"/>
        <w:rPr>
          <w:b/>
          <w:color w:val="auto"/>
          <w:sz w:val="28"/>
          <w:szCs w:val="26"/>
        </w:rPr>
      </w:pPr>
    </w:p>
    <w:p w14:paraId="137DBFED" w14:textId="77777777" w:rsidR="009F49BC" w:rsidRDefault="009F49BC" w:rsidP="002505BE">
      <w:pPr>
        <w:pStyle w:val="Default"/>
        <w:spacing w:line="276" w:lineRule="auto"/>
        <w:ind w:left="4678" w:firstLine="425"/>
        <w:rPr>
          <w:b/>
          <w:color w:val="auto"/>
          <w:sz w:val="28"/>
          <w:szCs w:val="26"/>
        </w:rPr>
      </w:pPr>
    </w:p>
    <w:sectPr w:rsidR="009F49BC" w:rsidSect="009F49BC">
      <w:headerReference w:type="default" r:id="rId8"/>
      <w:pgSz w:w="11907" w:h="16840" w:code="9"/>
      <w:pgMar w:top="1701" w:right="851" w:bottom="567" w:left="1134" w:header="284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2ADCC" w14:textId="77777777" w:rsidR="00C70700" w:rsidRDefault="00C70700">
      <w:r>
        <w:separator/>
      </w:r>
    </w:p>
  </w:endnote>
  <w:endnote w:type="continuationSeparator" w:id="0">
    <w:p w14:paraId="012FB3C7" w14:textId="77777777" w:rsidR="00C70700" w:rsidRDefault="00C707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1D5DA" w14:textId="77777777" w:rsidR="00C70700" w:rsidRDefault="00C70700">
      <w:r>
        <w:separator/>
      </w:r>
    </w:p>
  </w:footnote>
  <w:footnote w:type="continuationSeparator" w:id="0">
    <w:p w14:paraId="7723C443" w14:textId="77777777" w:rsidR="00C70700" w:rsidRDefault="00C707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ED7FA" w14:textId="77777777" w:rsidR="00D922C6" w:rsidRDefault="00D922C6" w:rsidP="00D922C6">
    <w:pPr>
      <w:pStyle w:val="Header"/>
      <w:jc w:val="center"/>
    </w:pPr>
  </w:p>
  <w:p w14:paraId="1F307660" w14:textId="77777777" w:rsidR="00E179AB" w:rsidRPr="007E169C" w:rsidRDefault="00E179AB" w:rsidP="00E179AB">
    <w:pPr>
      <w:pStyle w:val="Header"/>
      <w:tabs>
        <w:tab w:val="clear" w:pos="4680"/>
        <w:tab w:val="clear" w:pos="9360"/>
      </w:tabs>
      <w:spacing w:after="0" w:line="240" w:lineRule="auto"/>
      <w:jc w:val="center"/>
    </w:pPr>
    <w:r w:rsidRPr="007E169C">
      <w:t xml:space="preserve">BỘ NÔNG NGHIỆP VÀ </w:t>
    </w:r>
    <w:r w:rsidR="00ED1525">
      <w:t>MÔI TRƯỜNG</w:t>
    </w:r>
  </w:p>
  <w:p w14:paraId="213A1193" w14:textId="77777777" w:rsidR="00E179AB" w:rsidRPr="007E169C" w:rsidRDefault="00E179AB" w:rsidP="00E179AB">
    <w:pPr>
      <w:pStyle w:val="Default"/>
      <w:jc w:val="center"/>
      <w:rPr>
        <w:b/>
        <w:bCs/>
        <w:color w:val="auto"/>
        <w:sz w:val="28"/>
        <w:szCs w:val="28"/>
      </w:rPr>
    </w:pPr>
    <w:r w:rsidRPr="007E169C">
      <w:rPr>
        <w:b/>
        <w:sz w:val="28"/>
        <w:szCs w:val="28"/>
      </w:rPr>
      <w:t>TRƯỜNG CHÍNH SÁCH CÔNG VÀ PHÁT TRIỂN NÔNG</w:t>
    </w:r>
    <w:r>
      <w:rPr>
        <w:b/>
        <w:sz w:val="28"/>
        <w:szCs w:val="28"/>
      </w:rPr>
      <w:t xml:space="preserve"> THÔN</w:t>
    </w:r>
  </w:p>
  <w:p w14:paraId="4BC0FFEE" w14:textId="424E760B" w:rsidR="00E179AB" w:rsidRDefault="00251CCF" w:rsidP="00E179AB">
    <w:pPr>
      <w:pStyle w:val="Header"/>
      <w:jc w:val="center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7728" behindDoc="0" locked="0" layoutInCell="1" allowOverlap="1" wp14:anchorId="533D1C15" wp14:editId="6D6B23EF">
              <wp:simplePos x="0" y="0"/>
              <wp:positionH relativeFrom="column">
                <wp:posOffset>1611630</wp:posOffset>
              </wp:positionH>
              <wp:positionV relativeFrom="paragraph">
                <wp:posOffset>50799</wp:posOffset>
              </wp:positionV>
              <wp:extent cx="2797175" cy="0"/>
              <wp:effectExtent l="0" t="0" r="0" b="0"/>
              <wp:wrapNone/>
              <wp:docPr id="1" name="Straight Arrow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79717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5D85828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126.9pt;margin-top:4pt;width:220.25pt;height:0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">
              <o:lock v:ext="edit" shapetype="f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A2199"/>
    <w:multiLevelType w:val="hybridMultilevel"/>
    <w:tmpl w:val="2C1CA6F8"/>
    <w:lvl w:ilvl="0" w:tplc="48B4826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F23C38"/>
    <w:multiLevelType w:val="hybridMultilevel"/>
    <w:tmpl w:val="2E18CD40"/>
    <w:lvl w:ilvl="0" w:tplc="B310FBE6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9A02F8E"/>
    <w:multiLevelType w:val="hybridMultilevel"/>
    <w:tmpl w:val="665E7FC0"/>
    <w:lvl w:ilvl="0" w:tplc="6F2C63B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8647543">
    <w:abstractNumId w:val="0"/>
  </w:num>
  <w:num w:numId="2" w16cid:durableId="1122647211">
    <w:abstractNumId w:val="2"/>
  </w:num>
  <w:num w:numId="3" w16cid:durableId="9182499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D3D"/>
    <w:rsid w:val="00001739"/>
    <w:rsid w:val="00003F26"/>
    <w:rsid w:val="0000432D"/>
    <w:rsid w:val="00006780"/>
    <w:rsid w:val="0001027F"/>
    <w:rsid w:val="000142E1"/>
    <w:rsid w:val="00017783"/>
    <w:rsid w:val="0002438C"/>
    <w:rsid w:val="000332A0"/>
    <w:rsid w:val="00042139"/>
    <w:rsid w:val="00042C3F"/>
    <w:rsid w:val="00043037"/>
    <w:rsid w:val="0004526F"/>
    <w:rsid w:val="000474ED"/>
    <w:rsid w:val="0005003D"/>
    <w:rsid w:val="00051E65"/>
    <w:rsid w:val="000542A0"/>
    <w:rsid w:val="000571E0"/>
    <w:rsid w:val="00063D86"/>
    <w:rsid w:val="000661A3"/>
    <w:rsid w:val="00067DAC"/>
    <w:rsid w:val="0007639E"/>
    <w:rsid w:val="00080F2B"/>
    <w:rsid w:val="00085214"/>
    <w:rsid w:val="00087A81"/>
    <w:rsid w:val="00095429"/>
    <w:rsid w:val="000A073A"/>
    <w:rsid w:val="000A59B8"/>
    <w:rsid w:val="000A6616"/>
    <w:rsid w:val="000A686C"/>
    <w:rsid w:val="000A7D8A"/>
    <w:rsid w:val="000B1AEA"/>
    <w:rsid w:val="000C1FA0"/>
    <w:rsid w:val="000C28BB"/>
    <w:rsid w:val="000C3690"/>
    <w:rsid w:val="000C5AC8"/>
    <w:rsid w:val="000D7362"/>
    <w:rsid w:val="000E40ED"/>
    <w:rsid w:val="000E55DB"/>
    <w:rsid w:val="000E737E"/>
    <w:rsid w:val="000F08C2"/>
    <w:rsid w:val="000F09C3"/>
    <w:rsid w:val="000F3842"/>
    <w:rsid w:val="001002C1"/>
    <w:rsid w:val="0010413A"/>
    <w:rsid w:val="001114B5"/>
    <w:rsid w:val="00112959"/>
    <w:rsid w:val="00120263"/>
    <w:rsid w:val="00124106"/>
    <w:rsid w:val="00124379"/>
    <w:rsid w:val="0012513B"/>
    <w:rsid w:val="001307FF"/>
    <w:rsid w:val="00130817"/>
    <w:rsid w:val="00133702"/>
    <w:rsid w:val="00144090"/>
    <w:rsid w:val="0014631E"/>
    <w:rsid w:val="00146FAC"/>
    <w:rsid w:val="0015255E"/>
    <w:rsid w:val="00153D2F"/>
    <w:rsid w:val="00153D9B"/>
    <w:rsid w:val="0015704E"/>
    <w:rsid w:val="00157DC5"/>
    <w:rsid w:val="0016229D"/>
    <w:rsid w:val="00162688"/>
    <w:rsid w:val="001627A4"/>
    <w:rsid w:val="0016431C"/>
    <w:rsid w:val="0016531E"/>
    <w:rsid w:val="00165FF3"/>
    <w:rsid w:val="00166392"/>
    <w:rsid w:val="00167AB1"/>
    <w:rsid w:val="00183A76"/>
    <w:rsid w:val="0018715B"/>
    <w:rsid w:val="00193243"/>
    <w:rsid w:val="00193564"/>
    <w:rsid w:val="001A24AE"/>
    <w:rsid w:val="001A2DFC"/>
    <w:rsid w:val="001A5483"/>
    <w:rsid w:val="001A590C"/>
    <w:rsid w:val="001A7C4F"/>
    <w:rsid w:val="001B28C8"/>
    <w:rsid w:val="001C10F9"/>
    <w:rsid w:val="001D1D82"/>
    <w:rsid w:val="001D6F92"/>
    <w:rsid w:val="001D7626"/>
    <w:rsid w:val="001E43F3"/>
    <w:rsid w:val="001E4433"/>
    <w:rsid w:val="001F21D4"/>
    <w:rsid w:val="001F353C"/>
    <w:rsid w:val="001F43F5"/>
    <w:rsid w:val="001F64C9"/>
    <w:rsid w:val="001F77F9"/>
    <w:rsid w:val="00202765"/>
    <w:rsid w:val="00202CBE"/>
    <w:rsid w:val="0020330C"/>
    <w:rsid w:val="0020533A"/>
    <w:rsid w:val="00206C3E"/>
    <w:rsid w:val="00220532"/>
    <w:rsid w:val="00226011"/>
    <w:rsid w:val="002268A9"/>
    <w:rsid w:val="00230AAC"/>
    <w:rsid w:val="00233EE1"/>
    <w:rsid w:val="00234819"/>
    <w:rsid w:val="002362D5"/>
    <w:rsid w:val="00237954"/>
    <w:rsid w:val="00246E57"/>
    <w:rsid w:val="002505BE"/>
    <w:rsid w:val="00251CCF"/>
    <w:rsid w:val="00253B72"/>
    <w:rsid w:val="00256FBE"/>
    <w:rsid w:val="00263B8F"/>
    <w:rsid w:val="00263BF8"/>
    <w:rsid w:val="002720C7"/>
    <w:rsid w:val="00283646"/>
    <w:rsid w:val="002876FB"/>
    <w:rsid w:val="00293B7E"/>
    <w:rsid w:val="002A0FAA"/>
    <w:rsid w:val="002A21CC"/>
    <w:rsid w:val="002A2B98"/>
    <w:rsid w:val="002A37CB"/>
    <w:rsid w:val="002A5C29"/>
    <w:rsid w:val="002A5C7E"/>
    <w:rsid w:val="002A5D7A"/>
    <w:rsid w:val="002A7D77"/>
    <w:rsid w:val="002B09A6"/>
    <w:rsid w:val="002B1A78"/>
    <w:rsid w:val="002B34BB"/>
    <w:rsid w:val="002B4318"/>
    <w:rsid w:val="002B5EE2"/>
    <w:rsid w:val="002C35FA"/>
    <w:rsid w:val="002C3675"/>
    <w:rsid w:val="002C3AC3"/>
    <w:rsid w:val="002C4827"/>
    <w:rsid w:val="002D10C8"/>
    <w:rsid w:val="002D24CE"/>
    <w:rsid w:val="002D2875"/>
    <w:rsid w:val="002D7397"/>
    <w:rsid w:val="002E004C"/>
    <w:rsid w:val="002E08FE"/>
    <w:rsid w:val="002E0A4D"/>
    <w:rsid w:val="002E19E5"/>
    <w:rsid w:val="002F06B5"/>
    <w:rsid w:val="002F121B"/>
    <w:rsid w:val="002F2559"/>
    <w:rsid w:val="002F4011"/>
    <w:rsid w:val="002F5412"/>
    <w:rsid w:val="002F5787"/>
    <w:rsid w:val="002F7D9B"/>
    <w:rsid w:val="003022B7"/>
    <w:rsid w:val="003115D8"/>
    <w:rsid w:val="00314057"/>
    <w:rsid w:val="00317FBC"/>
    <w:rsid w:val="00321531"/>
    <w:rsid w:val="00324A6B"/>
    <w:rsid w:val="003255D4"/>
    <w:rsid w:val="0032564F"/>
    <w:rsid w:val="003258FF"/>
    <w:rsid w:val="0033124C"/>
    <w:rsid w:val="00341144"/>
    <w:rsid w:val="003500B4"/>
    <w:rsid w:val="00350777"/>
    <w:rsid w:val="003507C1"/>
    <w:rsid w:val="003519A1"/>
    <w:rsid w:val="003529B5"/>
    <w:rsid w:val="00352B48"/>
    <w:rsid w:val="00354F9D"/>
    <w:rsid w:val="00355D3D"/>
    <w:rsid w:val="0036355B"/>
    <w:rsid w:val="003641D6"/>
    <w:rsid w:val="00365B89"/>
    <w:rsid w:val="00365BD5"/>
    <w:rsid w:val="00365BDD"/>
    <w:rsid w:val="00365C4B"/>
    <w:rsid w:val="0037543C"/>
    <w:rsid w:val="00377ED6"/>
    <w:rsid w:val="00381C41"/>
    <w:rsid w:val="00382D5C"/>
    <w:rsid w:val="00386A5A"/>
    <w:rsid w:val="003901C3"/>
    <w:rsid w:val="00392839"/>
    <w:rsid w:val="00392F66"/>
    <w:rsid w:val="003A10B4"/>
    <w:rsid w:val="003A35D4"/>
    <w:rsid w:val="003A4C03"/>
    <w:rsid w:val="003B051B"/>
    <w:rsid w:val="003B2C15"/>
    <w:rsid w:val="003B31E9"/>
    <w:rsid w:val="003B5B6F"/>
    <w:rsid w:val="003B7AA8"/>
    <w:rsid w:val="003C2EE7"/>
    <w:rsid w:val="003C3BAC"/>
    <w:rsid w:val="003C3D0C"/>
    <w:rsid w:val="003C515E"/>
    <w:rsid w:val="003C51FD"/>
    <w:rsid w:val="003C5413"/>
    <w:rsid w:val="003C7456"/>
    <w:rsid w:val="003C769A"/>
    <w:rsid w:val="003D12C6"/>
    <w:rsid w:val="003D1CA4"/>
    <w:rsid w:val="003D226B"/>
    <w:rsid w:val="003D48D5"/>
    <w:rsid w:val="003D492C"/>
    <w:rsid w:val="003D579F"/>
    <w:rsid w:val="003D622A"/>
    <w:rsid w:val="003E004C"/>
    <w:rsid w:val="003E33A1"/>
    <w:rsid w:val="003E7C12"/>
    <w:rsid w:val="003E7FE8"/>
    <w:rsid w:val="003F051D"/>
    <w:rsid w:val="003F346E"/>
    <w:rsid w:val="003F4581"/>
    <w:rsid w:val="003F4943"/>
    <w:rsid w:val="003F4944"/>
    <w:rsid w:val="003F4F22"/>
    <w:rsid w:val="003F5668"/>
    <w:rsid w:val="003F6FAB"/>
    <w:rsid w:val="004028C5"/>
    <w:rsid w:val="00406453"/>
    <w:rsid w:val="00406939"/>
    <w:rsid w:val="00413F72"/>
    <w:rsid w:val="004144DE"/>
    <w:rsid w:val="004146ED"/>
    <w:rsid w:val="00415F1F"/>
    <w:rsid w:val="00422B3C"/>
    <w:rsid w:val="00423143"/>
    <w:rsid w:val="00431F48"/>
    <w:rsid w:val="00435182"/>
    <w:rsid w:val="0043709C"/>
    <w:rsid w:val="00440169"/>
    <w:rsid w:val="004406D6"/>
    <w:rsid w:val="00442472"/>
    <w:rsid w:val="00451870"/>
    <w:rsid w:val="00455666"/>
    <w:rsid w:val="00460B67"/>
    <w:rsid w:val="004621B8"/>
    <w:rsid w:val="00466862"/>
    <w:rsid w:val="00466E2B"/>
    <w:rsid w:val="004727E1"/>
    <w:rsid w:val="00472CB4"/>
    <w:rsid w:val="00474CAA"/>
    <w:rsid w:val="00477188"/>
    <w:rsid w:val="004771FC"/>
    <w:rsid w:val="00480372"/>
    <w:rsid w:val="00480C39"/>
    <w:rsid w:val="004866B8"/>
    <w:rsid w:val="0048797F"/>
    <w:rsid w:val="00487C54"/>
    <w:rsid w:val="00490E2B"/>
    <w:rsid w:val="0049155D"/>
    <w:rsid w:val="00491BE4"/>
    <w:rsid w:val="0049235B"/>
    <w:rsid w:val="004972F5"/>
    <w:rsid w:val="004A1A9D"/>
    <w:rsid w:val="004A5796"/>
    <w:rsid w:val="004A6624"/>
    <w:rsid w:val="004B1CE7"/>
    <w:rsid w:val="004B2814"/>
    <w:rsid w:val="004B6238"/>
    <w:rsid w:val="004C04EE"/>
    <w:rsid w:val="004C13C9"/>
    <w:rsid w:val="004C1C59"/>
    <w:rsid w:val="004C29E1"/>
    <w:rsid w:val="004D1102"/>
    <w:rsid w:val="004D2313"/>
    <w:rsid w:val="004D3831"/>
    <w:rsid w:val="004D6394"/>
    <w:rsid w:val="004D639A"/>
    <w:rsid w:val="004D64BD"/>
    <w:rsid w:val="004D74F4"/>
    <w:rsid w:val="004D7F5A"/>
    <w:rsid w:val="004E21C7"/>
    <w:rsid w:val="004E30FB"/>
    <w:rsid w:val="004E3947"/>
    <w:rsid w:val="004E507E"/>
    <w:rsid w:val="004E5F22"/>
    <w:rsid w:val="004E6598"/>
    <w:rsid w:val="004E6F47"/>
    <w:rsid w:val="004F490E"/>
    <w:rsid w:val="00500838"/>
    <w:rsid w:val="0050187A"/>
    <w:rsid w:val="00501CC3"/>
    <w:rsid w:val="00503B63"/>
    <w:rsid w:val="00503E7B"/>
    <w:rsid w:val="00505907"/>
    <w:rsid w:val="0050616E"/>
    <w:rsid w:val="005071F2"/>
    <w:rsid w:val="00514E91"/>
    <w:rsid w:val="005165C4"/>
    <w:rsid w:val="0052180C"/>
    <w:rsid w:val="0052449C"/>
    <w:rsid w:val="00524DE9"/>
    <w:rsid w:val="00525CCC"/>
    <w:rsid w:val="00525E22"/>
    <w:rsid w:val="0052708C"/>
    <w:rsid w:val="0053385E"/>
    <w:rsid w:val="00535506"/>
    <w:rsid w:val="005443F7"/>
    <w:rsid w:val="00544A09"/>
    <w:rsid w:val="00546BC0"/>
    <w:rsid w:val="00547B08"/>
    <w:rsid w:val="00551637"/>
    <w:rsid w:val="005519D4"/>
    <w:rsid w:val="00554256"/>
    <w:rsid w:val="00554DA8"/>
    <w:rsid w:val="0055500A"/>
    <w:rsid w:val="00557224"/>
    <w:rsid w:val="00566440"/>
    <w:rsid w:val="00570DF8"/>
    <w:rsid w:val="00572DD8"/>
    <w:rsid w:val="00573F8D"/>
    <w:rsid w:val="00575806"/>
    <w:rsid w:val="00580D27"/>
    <w:rsid w:val="00582FF9"/>
    <w:rsid w:val="00587845"/>
    <w:rsid w:val="00590FEF"/>
    <w:rsid w:val="005932C7"/>
    <w:rsid w:val="005A2ACD"/>
    <w:rsid w:val="005A3EC8"/>
    <w:rsid w:val="005A7255"/>
    <w:rsid w:val="005A73D2"/>
    <w:rsid w:val="005A79FA"/>
    <w:rsid w:val="005A7AB9"/>
    <w:rsid w:val="005B5DC1"/>
    <w:rsid w:val="005C0945"/>
    <w:rsid w:val="005C50F2"/>
    <w:rsid w:val="005D1EA5"/>
    <w:rsid w:val="005D24BB"/>
    <w:rsid w:val="005D4959"/>
    <w:rsid w:val="005D501D"/>
    <w:rsid w:val="005D51B5"/>
    <w:rsid w:val="005D7B48"/>
    <w:rsid w:val="005E1E07"/>
    <w:rsid w:val="005E3F46"/>
    <w:rsid w:val="005E468A"/>
    <w:rsid w:val="005E792A"/>
    <w:rsid w:val="005F086B"/>
    <w:rsid w:val="005F4D1C"/>
    <w:rsid w:val="005F5406"/>
    <w:rsid w:val="005F5748"/>
    <w:rsid w:val="005F5A0D"/>
    <w:rsid w:val="00600181"/>
    <w:rsid w:val="00600F0C"/>
    <w:rsid w:val="006027A7"/>
    <w:rsid w:val="0060444F"/>
    <w:rsid w:val="006048C4"/>
    <w:rsid w:val="00604AE5"/>
    <w:rsid w:val="006054D1"/>
    <w:rsid w:val="00611849"/>
    <w:rsid w:val="006120D9"/>
    <w:rsid w:val="00614DF0"/>
    <w:rsid w:val="00614FD4"/>
    <w:rsid w:val="006169B4"/>
    <w:rsid w:val="00620038"/>
    <w:rsid w:val="00631F1B"/>
    <w:rsid w:val="006345CA"/>
    <w:rsid w:val="00634A9B"/>
    <w:rsid w:val="00634B4D"/>
    <w:rsid w:val="00635629"/>
    <w:rsid w:val="00635DB8"/>
    <w:rsid w:val="00642F47"/>
    <w:rsid w:val="00643A3D"/>
    <w:rsid w:val="0064679A"/>
    <w:rsid w:val="006473D3"/>
    <w:rsid w:val="006508AB"/>
    <w:rsid w:val="006519FC"/>
    <w:rsid w:val="00651DAB"/>
    <w:rsid w:val="00653F8E"/>
    <w:rsid w:val="00655791"/>
    <w:rsid w:val="00670D77"/>
    <w:rsid w:val="006726CA"/>
    <w:rsid w:val="0067790D"/>
    <w:rsid w:val="00681711"/>
    <w:rsid w:val="00683BAF"/>
    <w:rsid w:val="0068421F"/>
    <w:rsid w:val="006862E2"/>
    <w:rsid w:val="006863C5"/>
    <w:rsid w:val="00693CAD"/>
    <w:rsid w:val="006A19CD"/>
    <w:rsid w:val="006B2465"/>
    <w:rsid w:val="006B3D88"/>
    <w:rsid w:val="006B7DB4"/>
    <w:rsid w:val="006C1B02"/>
    <w:rsid w:val="006C228B"/>
    <w:rsid w:val="006C4DCC"/>
    <w:rsid w:val="006C7D1E"/>
    <w:rsid w:val="006D0939"/>
    <w:rsid w:val="006D35F2"/>
    <w:rsid w:val="006D45DE"/>
    <w:rsid w:val="006D4953"/>
    <w:rsid w:val="006E1D56"/>
    <w:rsid w:val="006E3873"/>
    <w:rsid w:val="006E798A"/>
    <w:rsid w:val="006F315A"/>
    <w:rsid w:val="00700225"/>
    <w:rsid w:val="0070160D"/>
    <w:rsid w:val="00703EC1"/>
    <w:rsid w:val="007078E7"/>
    <w:rsid w:val="00714755"/>
    <w:rsid w:val="00714B6F"/>
    <w:rsid w:val="00715F9F"/>
    <w:rsid w:val="00722772"/>
    <w:rsid w:val="00722DF0"/>
    <w:rsid w:val="00722F0B"/>
    <w:rsid w:val="007276E1"/>
    <w:rsid w:val="00727885"/>
    <w:rsid w:val="00730450"/>
    <w:rsid w:val="00730DFA"/>
    <w:rsid w:val="00730E07"/>
    <w:rsid w:val="00734162"/>
    <w:rsid w:val="0073654B"/>
    <w:rsid w:val="00740877"/>
    <w:rsid w:val="00745FE2"/>
    <w:rsid w:val="00746B22"/>
    <w:rsid w:val="0075207A"/>
    <w:rsid w:val="00752A31"/>
    <w:rsid w:val="007559F8"/>
    <w:rsid w:val="0076176F"/>
    <w:rsid w:val="00762296"/>
    <w:rsid w:val="007637AD"/>
    <w:rsid w:val="0076380B"/>
    <w:rsid w:val="00766920"/>
    <w:rsid w:val="00766975"/>
    <w:rsid w:val="00767927"/>
    <w:rsid w:val="00773CED"/>
    <w:rsid w:val="0078273F"/>
    <w:rsid w:val="00790D46"/>
    <w:rsid w:val="00791BE3"/>
    <w:rsid w:val="007A43F8"/>
    <w:rsid w:val="007A57A2"/>
    <w:rsid w:val="007A67C6"/>
    <w:rsid w:val="007A70A9"/>
    <w:rsid w:val="007B5839"/>
    <w:rsid w:val="007B6568"/>
    <w:rsid w:val="007B6ED0"/>
    <w:rsid w:val="007C3F0E"/>
    <w:rsid w:val="007C7017"/>
    <w:rsid w:val="007C792C"/>
    <w:rsid w:val="007D19DD"/>
    <w:rsid w:val="007D23D2"/>
    <w:rsid w:val="007D4083"/>
    <w:rsid w:val="007D6742"/>
    <w:rsid w:val="007D7D0D"/>
    <w:rsid w:val="007E1344"/>
    <w:rsid w:val="007F0BE5"/>
    <w:rsid w:val="00801440"/>
    <w:rsid w:val="0080410A"/>
    <w:rsid w:val="008054A7"/>
    <w:rsid w:val="0080657F"/>
    <w:rsid w:val="00811A36"/>
    <w:rsid w:val="0081285C"/>
    <w:rsid w:val="00820544"/>
    <w:rsid w:val="008233EE"/>
    <w:rsid w:val="00823CFC"/>
    <w:rsid w:val="008256D8"/>
    <w:rsid w:val="008275A7"/>
    <w:rsid w:val="00832D0E"/>
    <w:rsid w:val="008336EC"/>
    <w:rsid w:val="00834899"/>
    <w:rsid w:val="00835AF9"/>
    <w:rsid w:val="008417F4"/>
    <w:rsid w:val="008502A2"/>
    <w:rsid w:val="00855132"/>
    <w:rsid w:val="008641A8"/>
    <w:rsid w:val="00864E33"/>
    <w:rsid w:val="00865F9E"/>
    <w:rsid w:val="008661C3"/>
    <w:rsid w:val="00871786"/>
    <w:rsid w:val="008742B6"/>
    <w:rsid w:val="0087633C"/>
    <w:rsid w:val="008768E8"/>
    <w:rsid w:val="00877F4D"/>
    <w:rsid w:val="00880C80"/>
    <w:rsid w:val="00882539"/>
    <w:rsid w:val="008851A4"/>
    <w:rsid w:val="00893CAB"/>
    <w:rsid w:val="00896891"/>
    <w:rsid w:val="00897BD0"/>
    <w:rsid w:val="008A5173"/>
    <w:rsid w:val="008A5CAF"/>
    <w:rsid w:val="008A7242"/>
    <w:rsid w:val="008B457E"/>
    <w:rsid w:val="008B7AF7"/>
    <w:rsid w:val="008C5C4E"/>
    <w:rsid w:val="008C6C57"/>
    <w:rsid w:val="008D0A29"/>
    <w:rsid w:val="008D5C4E"/>
    <w:rsid w:val="008D7E35"/>
    <w:rsid w:val="008E1350"/>
    <w:rsid w:val="008E279C"/>
    <w:rsid w:val="008E2814"/>
    <w:rsid w:val="008E2887"/>
    <w:rsid w:val="008E39DB"/>
    <w:rsid w:val="008E4E08"/>
    <w:rsid w:val="008E6D87"/>
    <w:rsid w:val="008F1A1A"/>
    <w:rsid w:val="008F388F"/>
    <w:rsid w:val="008F3E5C"/>
    <w:rsid w:val="008F63A0"/>
    <w:rsid w:val="00904A0C"/>
    <w:rsid w:val="00910514"/>
    <w:rsid w:val="00911A11"/>
    <w:rsid w:val="0091225F"/>
    <w:rsid w:val="0091397A"/>
    <w:rsid w:val="00914567"/>
    <w:rsid w:val="00914609"/>
    <w:rsid w:val="00914D1C"/>
    <w:rsid w:val="00916460"/>
    <w:rsid w:val="00924ADF"/>
    <w:rsid w:val="009302C8"/>
    <w:rsid w:val="00931068"/>
    <w:rsid w:val="009310F7"/>
    <w:rsid w:val="009319AC"/>
    <w:rsid w:val="0093466B"/>
    <w:rsid w:val="00941678"/>
    <w:rsid w:val="009443D8"/>
    <w:rsid w:val="00946BE5"/>
    <w:rsid w:val="009511C5"/>
    <w:rsid w:val="009569CD"/>
    <w:rsid w:val="00956BDB"/>
    <w:rsid w:val="00956CB0"/>
    <w:rsid w:val="00961188"/>
    <w:rsid w:val="009668C3"/>
    <w:rsid w:val="009743CE"/>
    <w:rsid w:val="00982327"/>
    <w:rsid w:val="00982765"/>
    <w:rsid w:val="0098367C"/>
    <w:rsid w:val="009846BA"/>
    <w:rsid w:val="0098743E"/>
    <w:rsid w:val="00991057"/>
    <w:rsid w:val="00992709"/>
    <w:rsid w:val="009927F7"/>
    <w:rsid w:val="00992D27"/>
    <w:rsid w:val="00994766"/>
    <w:rsid w:val="00995020"/>
    <w:rsid w:val="00996C55"/>
    <w:rsid w:val="009A1721"/>
    <w:rsid w:val="009A1D14"/>
    <w:rsid w:val="009A442B"/>
    <w:rsid w:val="009A690A"/>
    <w:rsid w:val="009B0D2A"/>
    <w:rsid w:val="009B1931"/>
    <w:rsid w:val="009B1DE1"/>
    <w:rsid w:val="009B3AFE"/>
    <w:rsid w:val="009B4914"/>
    <w:rsid w:val="009B6C2E"/>
    <w:rsid w:val="009C12A8"/>
    <w:rsid w:val="009C2F06"/>
    <w:rsid w:val="009C6799"/>
    <w:rsid w:val="009C781A"/>
    <w:rsid w:val="009D24E6"/>
    <w:rsid w:val="009D2894"/>
    <w:rsid w:val="009D6E16"/>
    <w:rsid w:val="009D6E22"/>
    <w:rsid w:val="009D7167"/>
    <w:rsid w:val="009E07EC"/>
    <w:rsid w:val="009E42E2"/>
    <w:rsid w:val="009E5965"/>
    <w:rsid w:val="009F0090"/>
    <w:rsid w:val="009F4370"/>
    <w:rsid w:val="009F49BC"/>
    <w:rsid w:val="009F5559"/>
    <w:rsid w:val="00A0282E"/>
    <w:rsid w:val="00A02952"/>
    <w:rsid w:val="00A05A86"/>
    <w:rsid w:val="00A111F7"/>
    <w:rsid w:val="00A15AE6"/>
    <w:rsid w:val="00A16600"/>
    <w:rsid w:val="00A20EB0"/>
    <w:rsid w:val="00A24EDD"/>
    <w:rsid w:val="00A24FAD"/>
    <w:rsid w:val="00A2514C"/>
    <w:rsid w:val="00A31032"/>
    <w:rsid w:val="00A31923"/>
    <w:rsid w:val="00A35705"/>
    <w:rsid w:val="00A4134B"/>
    <w:rsid w:val="00A431FF"/>
    <w:rsid w:val="00A50AF9"/>
    <w:rsid w:val="00A516BD"/>
    <w:rsid w:val="00A51D6D"/>
    <w:rsid w:val="00A5292F"/>
    <w:rsid w:val="00A55B9B"/>
    <w:rsid w:val="00A56E00"/>
    <w:rsid w:val="00A5701C"/>
    <w:rsid w:val="00A60B10"/>
    <w:rsid w:val="00A60C05"/>
    <w:rsid w:val="00A60C89"/>
    <w:rsid w:val="00A6636F"/>
    <w:rsid w:val="00A66781"/>
    <w:rsid w:val="00A67940"/>
    <w:rsid w:val="00A70B8C"/>
    <w:rsid w:val="00A7187E"/>
    <w:rsid w:val="00A72495"/>
    <w:rsid w:val="00A73817"/>
    <w:rsid w:val="00A75BFE"/>
    <w:rsid w:val="00A7669E"/>
    <w:rsid w:val="00A77B2B"/>
    <w:rsid w:val="00A821FF"/>
    <w:rsid w:val="00A83186"/>
    <w:rsid w:val="00A864A4"/>
    <w:rsid w:val="00A871F6"/>
    <w:rsid w:val="00A87F29"/>
    <w:rsid w:val="00A943EF"/>
    <w:rsid w:val="00A948D8"/>
    <w:rsid w:val="00A95310"/>
    <w:rsid w:val="00A96240"/>
    <w:rsid w:val="00AA3B5D"/>
    <w:rsid w:val="00AA7FB2"/>
    <w:rsid w:val="00AB61A2"/>
    <w:rsid w:val="00AB6306"/>
    <w:rsid w:val="00AC6E16"/>
    <w:rsid w:val="00AD06FF"/>
    <w:rsid w:val="00AD18D1"/>
    <w:rsid w:val="00AD72E4"/>
    <w:rsid w:val="00AE0247"/>
    <w:rsid w:val="00AE1F57"/>
    <w:rsid w:val="00AE2D13"/>
    <w:rsid w:val="00AE4CBE"/>
    <w:rsid w:val="00AF013C"/>
    <w:rsid w:val="00AF4524"/>
    <w:rsid w:val="00AF617D"/>
    <w:rsid w:val="00AF6DF3"/>
    <w:rsid w:val="00B004A6"/>
    <w:rsid w:val="00B02682"/>
    <w:rsid w:val="00B042D3"/>
    <w:rsid w:val="00B04DB5"/>
    <w:rsid w:val="00B125B0"/>
    <w:rsid w:val="00B13208"/>
    <w:rsid w:val="00B22542"/>
    <w:rsid w:val="00B22EC8"/>
    <w:rsid w:val="00B230DF"/>
    <w:rsid w:val="00B314DA"/>
    <w:rsid w:val="00B34551"/>
    <w:rsid w:val="00B3606F"/>
    <w:rsid w:val="00B41061"/>
    <w:rsid w:val="00B41678"/>
    <w:rsid w:val="00B45DA5"/>
    <w:rsid w:val="00B46897"/>
    <w:rsid w:val="00B46F10"/>
    <w:rsid w:val="00B473DF"/>
    <w:rsid w:val="00B530AC"/>
    <w:rsid w:val="00B533E6"/>
    <w:rsid w:val="00B61E14"/>
    <w:rsid w:val="00B62584"/>
    <w:rsid w:val="00B626B1"/>
    <w:rsid w:val="00B62B5C"/>
    <w:rsid w:val="00B62BCE"/>
    <w:rsid w:val="00B64F70"/>
    <w:rsid w:val="00B6685D"/>
    <w:rsid w:val="00B67147"/>
    <w:rsid w:val="00B708ED"/>
    <w:rsid w:val="00B74D80"/>
    <w:rsid w:val="00B74DCB"/>
    <w:rsid w:val="00B755EA"/>
    <w:rsid w:val="00B76472"/>
    <w:rsid w:val="00B776BA"/>
    <w:rsid w:val="00B8266D"/>
    <w:rsid w:val="00B82955"/>
    <w:rsid w:val="00B834F0"/>
    <w:rsid w:val="00B845FB"/>
    <w:rsid w:val="00B8499E"/>
    <w:rsid w:val="00B84F9D"/>
    <w:rsid w:val="00B87DCB"/>
    <w:rsid w:val="00B90D13"/>
    <w:rsid w:val="00B93B59"/>
    <w:rsid w:val="00B95234"/>
    <w:rsid w:val="00B96293"/>
    <w:rsid w:val="00B97F58"/>
    <w:rsid w:val="00BA0E7F"/>
    <w:rsid w:val="00BA62DC"/>
    <w:rsid w:val="00BB006F"/>
    <w:rsid w:val="00BB228E"/>
    <w:rsid w:val="00BB2C37"/>
    <w:rsid w:val="00BB2CE4"/>
    <w:rsid w:val="00BB4EF8"/>
    <w:rsid w:val="00BB5E4C"/>
    <w:rsid w:val="00BB7AAB"/>
    <w:rsid w:val="00BC0008"/>
    <w:rsid w:val="00BC008B"/>
    <w:rsid w:val="00BC1177"/>
    <w:rsid w:val="00BC2A4B"/>
    <w:rsid w:val="00BD3396"/>
    <w:rsid w:val="00BD4A23"/>
    <w:rsid w:val="00BD6896"/>
    <w:rsid w:val="00BD6B37"/>
    <w:rsid w:val="00BE0271"/>
    <w:rsid w:val="00BE20AC"/>
    <w:rsid w:val="00BE2DC3"/>
    <w:rsid w:val="00BE4DCD"/>
    <w:rsid w:val="00BE6D2B"/>
    <w:rsid w:val="00BE6FB2"/>
    <w:rsid w:val="00BE7900"/>
    <w:rsid w:val="00BF3CA9"/>
    <w:rsid w:val="00BF59EC"/>
    <w:rsid w:val="00BF5FC8"/>
    <w:rsid w:val="00BF605C"/>
    <w:rsid w:val="00BF67BD"/>
    <w:rsid w:val="00BF78CA"/>
    <w:rsid w:val="00C0096B"/>
    <w:rsid w:val="00C01063"/>
    <w:rsid w:val="00C014EB"/>
    <w:rsid w:val="00C03EAD"/>
    <w:rsid w:val="00C11E8D"/>
    <w:rsid w:val="00C124B0"/>
    <w:rsid w:val="00C15B5B"/>
    <w:rsid w:val="00C15E28"/>
    <w:rsid w:val="00C171DF"/>
    <w:rsid w:val="00C17756"/>
    <w:rsid w:val="00C21887"/>
    <w:rsid w:val="00C2401A"/>
    <w:rsid w:val="00C26428"/>
    <w:rsid w:val="00C26E88"/>
    <w:rsid w:val="00C40623"/>
    <w:rsid w:val="00C4187E"/>
    <w:rsid w:val="00C44BEE"/>
    <w:rsid w:val="00C47900"/>
    <w:rsid w:val="00C50599"/>
    <w:rsid w:val="00C541F0"/>
    <w:rsid w:val="00C54DC3"/>
    <w:rsid w:val="00C5667C"/>
    <w:rsid w:val="00C56CC7"/>
    <w:rsid w:val="00C601DC"/>
    <w:rsid w:val="00C61465"/>
    <w:rsid w:val="00C617E2"/>
    <w:rsid w:val="00C63579"/>
    <w:rsid w:val="00C63730"/>
    <w:rsid w:val="00C63D07"/>
    <w:rsid w:val="00C66C3C"/>
    <w:rsid w:val="00C672CA"/>
    <w:rsid w:val="00C70700"/>
    <w:rsid w:val="00C71807"/>
    <w:rsid w:val="00C73CDE"/>
    <w:rsid w:val="00C74A30"/>
    <w:rsid w:val="00C74C91"/>
    <w:rsid w:val="00C770BD"/>
    <w:rsid w:val="00C822ED"/>
    <w:rsid w:val="00C83CAC"/>
    <w:rsid w:val="00C846E7"/>
    <w:rsid w:val="00C92F19"/>
    <w:rsid w:val="00C950D1"/>
    <w:rsid w:val="00C959DA"/>
    <w:rsid w:val="00CA07DD"/>
    <w:rsid w:val="00CA255F"/>
    <w:rsid w:val="00CA28BB"/>
    <w:rsid w:val="00CA6EF3"/>
    <w:rsid w:val="00CC0462"/>
    <w:rsid w:val="00CC1396"/>
    <w:rsid w:val="00CC33D6"/>
    <w:rsid w:val="00CC4707"/>
    <w:rsid w:val="00CD18DF"/>
    <w:rsid w:val="00CD3B0D"/>
    <w:rsid w:val="00CD4496"/>
    <w:rsid w:val="00CD51A3"/>
    <w:rsid w:val="00CD7F7B"/>
    <w:rsid w:val="00CE2FE0"/>
    <w:rsid w:val="00CE4195"/>
    <w:rsid w:val="00CE4C0B"/>
    <w:rsid w:val="00CE5B5C"/>
    <w:rsid w:val="00CF25F5"/>
    <w:rsid w:val="00D04AC7"/>
    <w:rsid w:val="00D0535F"/>
    <w:rsid w:val="00D12319"/>
    <w:rsid w:val="00D12EA0"/>
    <w:rsid w:val="00D152B7"/>
    <w:rsid w:val="00D16757"/>
    <w:rsid w:val="00D17539"/>
    <w:rsid w:val="00D22742"/>
    <w:rsid w:val="00D260BD"/>
    <w:rsid w:val="00D26C00"/>
    <w:rsid w:val="00D30B56"/>
    <w:rsid w:val="00D36075"/>
    <w:rsid w:val="00D378A0"/>
    <w:rsid w:val="00D41A6B"/>
    <w:rsid w:val="00D43E90"/>
    <w:rsid w:val="00D44E9E"/>
    <w:rsid w:val="00D46833"/>
    <w:rsid w:val="00D51188"/>
    <w:rsid w:val="00D53867"/>
    <w:rsid w:val="00D556F1"/>
    <w:rsid w:val="00D57076"/>
    <w:rsid w:val="00D57601"/>
    <w:rsid w:val="00D61C73"/>
    <w:rsid w:val="00D64CBB"/>
    <w:rsid w:val="00D6562A"/>
    <w:rsid w:val="00D66E84"/>
    <w:rsid w:val="00D67A31"/>
    <w:rsid w:val="00D75115"/>
    <w:rsid w:val="00D80AAC"/>
    <w:rsid w:val="00D83302"/>
    <w:rsid w:val="00D857E0"/>
    <w:rsid w:val="00D922C6"/>
    <w:rsid w:val="00D94BDB"/>
    <w:rsid w:val="00D955CE"/>
    <w:rsid w:val="00D96A13"/>
    <w:rsid w:val="00DA6F35"/>
    <w:rsid w:val="00DB0483"/>
    <w:rsid w:val="00DB2915"/>
    <w:rsid w:val="00DC1647"/>
    <w:rsid w:val="00DC4E9F"/>
    <w:rsid w:val="00DC6BC9"/>
    <w:rsid w:val="00DD24F5"/>
    <w:rsid w:val="00DD58B2"/>
    <w:rsid w:val="00DE0295"/>
    <w:rsid w:val="00DE3EB3"/>
    <w:rsid w:val="00DE6D2C"/>
    <w:rsid w:val="00DF26E5"/>
    <w:rsid w:val="00DF41C1"/>
    <w:rsid w:val="00DF5C44"/>
    <w:rsid w:val="00E00FA1"/>
    <w:rsid w:val="00E022CA"/>
    <w:rsid w:val="00E03A49"/>
    <w:rsid w:val="00E060C2"/>
    <w:rsid w:val="00E10BA5"/>
    <w:rsid w:val="00E12EF3"/>
    <w:rsid w:val="00E15842"/>
    <w:rsid w:val="00E179AB"/>
    <w:rsid w:val="00E17DC5"/>
    <w:rsid w:val="00E17FE4"/>
    <w:rsid w:val="00E2017B"/>
    <w:rsid w:val="00E210B6"/>
    <w:rsid w:val="00E25A37"/>
    <w:rsid w:val="00E26F12"/>
    <w:rsid w:val="00E30158"/>
    <w:rsid w:val="00E30A63"/>
    <w:rsid w:val="00E3162E"/>
    <w:rsid w:val="00E33145"/>
    <w:rsid w:val="00E3481A"/>
    <w:rsid w:val="00E35299"/>
    <w:rsid w:val="00E3662C"/>
    <w:rsid w:val="00E42F91"/>
    <w:rsid w:val="00E448AC"/>
    <w:rsid w:val="00E4591A"/>
    <w:rsid w:val="00E45EE1"/>
    <w:rsid w:val="00E5545E"/>
    <w:rsid w:val="00E61E5A"/>
    <w:rsid w:val="00E65EF4"/>
    <w:rsid w:val="00E66F0F"/>
    <w:rsid w:val="00E7080E"/>
    <w:rsid w:val="00E74576"/>
    <w:rsid w:val="00E75452"/>
    <w:rsid w:val="00E81FD6"/>
    <w:rsid w:val="00E85ED0"/>
    <w:rsid w:val="00E901B5"/>
    <w:rsid w:val="00E91781"/>
    <w:rsid w:val="00E93862"/>
    <w:rsid w:val="00E94E15"/>
    <w:rsid w:val="00E95725"/>
    <w:rsid w:val="00E95B1F"/>
    <w:rsid w:val="00EA02E8"/>
    <w:rsid w:val="00EA3140"/>
    <w:rsid w:val="00EA4A16"/>
    <w:rsid w:val="00EA4B2E"/>
    <w:rsid w:val="00EA4F03"/>
    <w:rsid w:val="00EA5E08"/>
    <w:rsid w:val="00EA6879"/>
    <w:rsid w:val="00EA7009"/>
    <w:rsid w:val="00EB1E4C"/>
    <w:rsid w:val="00EB488C"/>
    <w:rsid w:val="00EC0819"/>
    <w:rsid w:val="00EC2282"/>
    <w:rsid w:val="00EC40AF"/>
    <w:rsid w:val="00EC65C3"/>
    <w:rsid w:val="00ED1525"/>
    <w:rsid w:val="00ED4B56"/>
    <w:rsid w:val="00ED6E56"/>
    <w:rsid w:val="00EE2750"/>
    <w:rsid w:val="00EE4D25"/>
    <w:rsid w:val="00EE5D07"/>
    <w:rsid w:val="00EE6BED"/>
    <w:rsid w:val="00EE7592"/>
    <w:rsid w:val="00EF11A6"/>
    <w:rsid w:val="00EF3544"/>
    <w:rsid w:val="00EF5903"/>
    <w:rsid w:val="00F009EB"/>
    <w:rsid w:val="00F04895"/>
    <w:rsid w:val="00F053B6"/>
    <w:rsid w:val="00F210E7"/>
    <w:rsid w:val="00F2116B"/>
    <w:rsid w:val="00F24D12"/>
    <w:rsid w:val="00F2614C"/>
    <w:rsid w:val="00F30176"/>
    <w:rsid w:val="00F316E3"/>
    <w:rsid w:val="00F33DDD"/>
    <w:rsid w:val="00F41E2F"/>
    <w:rsid w:val="00F56558"/>
    <w:rsid w:val="00F569B9"/>
    <w:rsid w:val="00F571A3"/>
    <w:rsid w:val="00F60261"/>
    <w:rsid w:val="00F60C7B"/>
    <w:rsid w:val="00F61BD5"/>
    <w:rsid w:val="00F6228B"/>
    <w:rsid w:val="00F63A99"/>
    <w:rsid w:val="00F66ABF"/>
    <w:rsid w:val="00F726F1"/>
    <w:rsid w:val="00F81091"/>
    <w:rsid w:val="00F841F0"/>
    <w:rsid w:val="00F9057F"/>
    <w:rsid w:val="00F942D4"/>
    <w:rsid w:val="00F9505B"/>
    <w:rsid w:val="00FA04B7"/>
    <w:rsid w:val="00FA1514"/>
    <w:rsid w:val="00FA1548"/>
    <w:rsid w:val="00FA226F"/>
    <w:rsid w:val="00FA37B6"/>
    <w:rsid w:val="00FB080F"/>
    <w:rsid w:val="00FB15A0"/>
    <w:rsid w:val="00FB21D3"/>
    <w:rsid w:val="00FB3192"/>
    <w:rsid w:val="00FB5C85"/>
    <w:rsid w:val="00FB7F4F"/>
    <w:rsid w:val="00FC0D33"/>
    <w:rsid w:val="00FC194C"/>
    <w:rsid w:val="00FC2B34"/>
    <w:rsid w:val="00FC3666"/>
    <w:rsid w:val="00FC59C6"/>
    <w:rsid w:val="00FC61A4"/>
    <w:rsid w:val="00FD2BF9"/>
    <w:rsid w:val="00FD40FE"/>
    <w:rsid w:val="00FD4D1A"/>
    <w:rsid w:val="00FD65C4"/>
    <w:rsid w:val="00FD7AFF"/>
    <w:rsid w:val="00FE03A8"/>
    <w:rsid w:val="00FE1B07"/>
    <w:rsid w:val="00FE23C6"/>
    <w:rsid w:val="00FE5FD7"/>
    <w:rsid w:val="00FE6EA3"/>
    <w:rsid w:val="00FE7CB9"/>
    <w:rsid w:val="00FF48D3"/>
    <w:rsid w:val="00FF6BE7"/>
    <w:rsid w:val="00FF7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63C146"/>
  <w15:chartTrackingRefBased/>
  <w15:docId w15:val="{7395447F-5114-4A5C-8438-8821A0566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5D3D"/>
    <w:rPr>
      <w:rFonts w:eastAsia="Times New Roman"/>
      <w:sz w:val="28"/>
      <w:szCs w:val="28"/>
      <w:lang w:eastAsia="en-US"/>
    </w:rPr>
  </w:style>
  <w:style w:type="paragraph" w:styleId="Heading1">
    <w:name w:val="heading 1"/>
    <w:basedOn w:val="Normal"/>
    <w:next w:val="Normal"/>
    <w:link w:val="Heading1Char"/>
    <w:autoRedefine/>
    <w:qFormat/>
    <w:rsid w:val="009F49BC"/>
    <w:pPr>
      <w:keepNext/>
      <w:spacing w:line="276" w:lineRule="auto"/>
      <w:jc w:val="center"/>
      <w:outlineLvl w:val="0"/>
    </w:pPr>
    <w:rPr>
      <w:b/>
      <w:bCs/>
      <w:kern w:val="32"/>
      <w:szCs w:val="32"/>
      <w:lang w:val="x-none" w:eastAsia="x-none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rsid w:val="004144DE"/>
    <w:pPr>
      <w:keepNext/>
      <w:spacing w:after="200" w:line="276" w:lineRule="auto"/>
      <w:ind w:firstLine="720"/>
      <w:jc w:val="both"/>
      <w:outlineLvl w:val="1"/>
    </w:pPr>
    <w:rPr>
      <w:rFonts w:eastAsia="Calibri"/>
      <w:b/>
      <w:bCs/>
      <w:iCs/>
      <w:lang w:val="x-none" w:eastAsia="x-none"/>
    </w:rPr>
  </w:style>
  <w:style w:type="paragraph" w:styleId="Heading3">
    <w:name w:val="heading 3"/>
    <w:basedOn w:val="Normal"/>
    <w:next w:val="Normal"/>
    <w:link w:val="Heading3Char"/>
    <w:autoRedefine/>
    <w:qFormat/>
    <w:rsid w:val="00D922C6"/>
    <w:pPr>
      <w:keepNext/>
      <w:spacing w:after="200" w:line="276" w:lineRule="auto"/>
      <w:ind w:firstLine="720"/>
      <w:jc w:val="both"/>
      <w:outlineLvl w:val="2"/>
    </w:pPr>
    <w:rPr>
      <w:b/>
      <w:bCs/>
      <w:szCs w:val="26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355D3D"/>
    <w:pPr>
      <w:keepNext/>
      <w:spacing w:before="240" w:after="60"/>
      <w:outlineLvl w:val="3"/>
    </w:pPr>
    <w:rPr>
      <w:rFonts w:ascii="Calibri" w:hAnsi="Calibri"/>
      <w:b/>
      <w:bCs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semiHidden/>
    <w:rsid w:val="004144DE"/>
    <w:rPr>
      <w:b/>
      <w:bCs/>
      <w:i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rsid w:val="00DB0483"/>
    <w:pPr>
      <w:spacing w:before="60" w:after="200" w:line="276" w:lineRule="auto"/>
      <w:jc w:val="both"/>
    </w:pPr>
    <w:rPr>
      <w:rFonts w:ascii="Calibri" w:hAnsi="Calibri"/>
      <w:sz w:val="22"/>
      <w:szCs w:val="24"/>
    </w:rPr>
  </w:style>
  <w:style w:type="character" w:customStyle="1" w:styleId="Heading1Char">
    <w:name w:val="Heading 1 Char"/>
    <w:link w:val="Heading1"/>
    <w:rsid w:val="009F49BC"/>
    <w:rPr>
      <w:rFonts w:eastAsia="Times New Roman"/>
      <w:b/>
      <w:bCs/>
      <w:kern w:val="32"/>
      <w:sz w:val="28"/>
      <w:szCs w:val="32"/>
      <w:lang w:val="x-none" w:eastAsia="x-none"/>
    </w:rPr>
  </w:style>
  <w:style w:type="character" w:customStyle="1" w:styleId="Heading3Char">
    <w:name w:val="Heading 3 Char"/>
    <w:link w:val="Heading3"/>
    <w:rsid w:val="00D922C6"/>
    <w:rPr>
      <w:rFonts w:eastAsia="Times New Roman" w:cs="Arial"/>
      <w:b/>
      <w:bCs/>
      <w:sz w:val="28"/>
      <w:szCs w:val="26"/>
    </w:rPr>
  </w:style>
  <w:style w:type="paragraph" w:styleId="TOC3">
    <w:name w:val="toc 3"/>
    <w:basedOn w:val="Normal"/>
    <w:next w:val="Normal"/>
    <w:autoRedefine/>
    <w:uiPriority w:val="39"/>
    <w:rsid w:val="00D922C6"/>
    <w:pPr>
      <w:tabs>
        <w:tab w:val="right" w:leader="dot" w:pos="9639"/>
      </w:tabs>
      <w:spacing w:after="200" w:line="276" w:lineRule="auto"/>
      <w:ind w:left="560"/>
      <w:jc w:val="both"/>
    </w:pPr>
    <w:rPr>
      <w:rFonts w:ascii="Calibri" w:hAnsi="Calibri"/>
      <w:noProof/>
      <w:sz w:val="22"/>
      <w:szCs w:val="22"/>
    </w:rPr>
  </w:style>
  <w:style w:type="paragraph" w:styleId="TOC2">
    <w:name w:val="toc 2"/>
    <w:basedOn w:val="Normal"/>
    <w:next w:val="Normal"/>
    <w:autoRedefine/>
    <w:uiPriority w:val="39"/>
    <w:rsid w:val="00D922C6"/>
    <w:pPr>
      <w:tabs>
        <w:tab w:val="right" w:leader="dot" w:pos="9639"/>
      </w:tabs>
      <w:spacing w:after="200" w:line="276" w:lineRule="auto"/>
      <w:ind w:left="280"/>
      <w:jc w:val="both"/>
    </w:pPr>
    <w:rPr>
      <w:rFonts w:ascii="Calibri" w:hAnsi="Calibri"/>
      <w:sz w:val="22"/>
      <w:szCs w:val="22"/>
    </w:rPr>
  </w:style>
  <w:style w:type="character" w:styleId="Hyperlink">
    <w:name w:val="Hyperlink"/>
    <w:uiPriority w:val="99"/>
    <w:rsid w:val="00D922C6"/>
    <w:rPr>
      <w:color w:val="0000FF"/>
      <w:u w:val="single"/>
    </w:rPr>
  </w:style>
  <w:style w:type="paragraph" w:styleId="Header">
    <w:name w:val="header"/>
    <w:basedOn w:val="Normal"/>
    <w:link w:val="HeaderChar"/>
    <w:rsid w:val="00D922C6"/>
    <w:pPr>
      <w:tabs>
        <w:tab w:val="center" w:pos="4680"/>
        <w:tab w:val="right" w:pos="9360"/>
      </w:tabs>
      <w:spacing w:after="200" w:line="276" w:lineRule="auto"/>
    </w:pPr>
    <w:rPr>
      <w:lang w:val="x-none" w:eastAsia="x-none"/>
    </w:rPr>
  </w:style>
  <w:style w:type="character" w:customStyle="1" w:styleId="HeaderChar">
    <w:name w:val="Header Char"/>
    <w:link w:val="Header"/>
    <w:rsid w:val="00D922C6"/>
    <w:rPr>
      <w:rFonts w:eastAsia="Times New Roman"/>
      <w:sz w:val="28"/>
      <w:szCs w:val="28"/>
    </w:rPr>
  </w:style>
  <w:style w:type="paragraph" w:styleId="Footer">
    <w:name w:val="footer"/>
    <w:basedOn w:val="Normal"/>
    <w:link w:val="FooterChar"/>
    <w:rsid w:val="00D922C6"/>
    <w:pPr>
      <w:tabs>
        <w:tab w:val="center" w:pos="4680"/>
        <w:tab w:val="right" w:pos="9360"/>
      </w:tabs>
      <w:spacing w:after="200" w:line="276" w:lineRule="auto"/>
    </w:pPr>
    <w:rPr>
      <w:lang w:val="x-none" w:eastAsia="x-none"/>
    </w:rPr>
  </w:style>
  <w:style w:type="character" w:customStyle="1" w:styleId="FooterChar">
    <w:name w:val="Footer Char"/>
    <w:link w:val="Footer"/>
    <w:rsid w:val="00D922C6"/>
    <w:rPr>
      <w:rFonts w:eastAsia="Times New Roman"/>
      <w:sz w:val="28"/>
      <w:szCs w:val="28"/>
    </w:rPr>
  </w:style>
  <w:style w:type="paragraph" w:styleId="NormalWeb">
    <w:name w:val="Normal (Web)"/>
    <w:basedOn w:val="Normal"/>
    <w:uiPriority w:val="99"/>
    <w:unhideWhenUsed/>
    <w:rsid w:val="00D922C6"/>
    <w:pPr>
      <w:spacing w:before="100" w:beforeAutospacing="1" w:after="100" w:afterAutospacing="1" w:line="276" w:lineRule="auto"/>
    </w:pPr>
    <w:rPr>
      <w:rFonts w:ascii="Calibri" w:hAnsi="Calibri"/>
      <w:sz w:val="24"/>
      <w:szCs w:val="24"/>
    </w:rPr>
  </w:style>
  <w:style w:type="paragraph" w:styleId="TOC4">
    <w:name w:val="toc 4"/>
    <w:basedOn w:val="Normal"/>
    <w:next w:val="Normal"/>
    <w:autoRedefine/>
    <w:uiPriority w:val="39"/>
    <w:unhideWhenUsed/>
    <w:rsid w:val="00D922C6"/>
    <w:pPr>
      <w:spacing w:after="100" w:line="276" w:lineRule="auto"/>
      <w:ind w:left="660"/>
    </w:pPr>
    <w:rPr>
      <w:rFonts w:ascii="Calibri" w:hAnsi="Calibr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D922C6"/>
    <w:pPr>
      <w:spacing w:after="100" w:line="276" w:lineRule="auto"/>
      <w:ind w:left="880"/>
    </w:pPr>
    <w:rPr>
      <w:rFonts w:ascii="Calibri" w:hAnsi="Calibr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D922C6"/>
    <w:pPr>
      <w:spacing w:after="100" w:line="276" w:lineRule="auto"/>
      <w:ind w:left="1100"/>
    </w:pPr>
    <w:rPr>
      <w:rFonts w:ascii="Calibri" w:hAnsi="Calibr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D922C6"/>
    <w:pPr>
      <w:spacing w:after="100" w:line="276" w:lineRule="auto"/>
      <w:ind w:left="1320"/>
    </w:pPr>
    <w:rPr>
      <w:rFonts w:ascii="Calibri" w:hAnsi="Calibr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D922C6"/>
    <w:pPr>
      <w:spacing w:after="100" w:line="276" w:lineRule="auto"/>
      <w:ind w:left="1540"/>
    </w:pPr>
    <w:rPr>
      <w:rFonts w:ascii="Calibri" w:hAnsi="Calibr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D922C6"/>
    <w:pPr>
      <w:spacing w:after="100" w:line="276" w:lineRule="auto"/>
      <w:ind w:left="1760"/>
    </w:pPr>
    <w:rPr>
      <w:rFonts w:ascii="Calibri" w:hAnsi="Calibri"/>
      <w:sz w:val="22"/>
      <w:szCs w:val="22"/>
    </w:rPr>
  </w:style>
  <w:style w:type="paragraph" w:customStyle="1" w:styleId="Default">
    <w:name w:val="Default"/>
    <w:qFormat/>
    <w:rsid w:val="00B6685D"/>
    <w:pPr>
      <w:widowControl w:val="0"/>
      <w:autoSpaceDE w:val="0"/>
      <w:autoSpaceDN w:val="0"/>
      <w:adjustRightInd w:val="0"/>
    </w:pPr>
    <w:rPr>
      <w:rFonts w:eastAsia="Times New Roman"/>
      <w:color w:val="000000"/>
      <w:sz w:val="24"/>
      <w:szCs w:val="24"/>
      <w:lang w:eastAsia="en-US"/>
    </w:rPr>
  </w:style>
  <w:style w:type="paragraph" w:styleId="NoSpacing">
    <w:name w:val="No Spacing"/>
    <w:uiPriority w:val="1"/>
    <w:qFormat/>
    <w:rsid w:val="00B6685D"/>
    <w:rPr>
      <w:rFonts w:ascii="Calibri" w:eastAsia="Times New Roman" w:hAnsi="Calibri"/>
      <w:sz w:val="22"/>
      <w:szCs w:val="22"/>
      <w:lang w:eastAsia="en-US"/>
    </w:rPr>
  </w:style>
  <w:style w:type="character" w:customStyle="1" w:styleId="Heading4Char">
    <w:name w:val="Heading 4 Char"/>
    <w:link w:val="Heading4"/>
    <w:uiPriority w:val="9"/>
    <w:rsid w:val="00355D3D"/>
    <w:rPr>
      <w:rFonts w:ascii="Calibri" w:eastAsia="Times New Roman" w:hAnsi="Calibri"/>
      <w:b/>
      <w:bCs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60C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060C2"/>
    <w:rPr>
      <w:rFonts w:ascii="Tahoma" w:eastAsia="Times New Roman" w:hAnsi="Tahoma" w:cs="Tahoma"/>
      <w:sz w:val="16"/>
      <w:szCs w:val="16"/>
    </w:rPr>
  </w:style>
  <w:style w:type="character" w:styleId="UnresolvedMention">
    <w:name w:val="Unresolved Mention"/>
    <w:uiPriority w:val="99"/>
    <w:semiHidden/>
    <w:unhideWhenUsed/>
    <w:rsid w:val="009823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74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ynthia%20Le%20Tran\Desktop\MAU%20TKB%202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B68DAE-9AB7-4F2C-86DB-A32138F01C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MAU TKB 2.dot</Template>
  <TotalTime>0</TotalTime>
  <Pages>1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CKK</Company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Cynthia Le Tran</dc:creator>
  <cp:keywords/>
  <cp:lastModifiedBy>Nguyễn Duy Tân</cp:lastModifiedBy>
  <cp:revision>2</cp:revision>
  <cp:lastPrinted>2024-09-05T02:59:00Z</cp:lastPrinted>
  <dcterms:created xsi:type="dcterms:W3CDTF">2025-12-13T05:17:00Z</dcterms:created>
  <dcterms:modified xsi:type="dcterms:W3CDTF">2025-12-13T05:17:00Z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54a9dbd1863a7edffc4169e713a7acd44421fc6cbb465bd206baefa75833c41f</vt:lpwstr>
  </property>
</Properties>
</file>