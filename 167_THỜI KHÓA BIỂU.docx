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9A84" w14:textId="77777777" w:rsidR="002505BE" w:rsidRPr="002505BE" w:rsidRDefault="002505BE" w:rsidP="009F49BC">
      <w:pPr>
        <w:pStyle w:val="Heading1"/>
      </w:pPr>
      <w:r w:rsidRPr="002505BE">
        <w:t>THỜI KHÓA BIỂU</w:t>
      </w:r>
    </w:p>
    <w:p w14:paraId="2BF266FD" w14:textId="77777777" w:rsidR="008C3371" w:rsidRDefault="008C3371" w:rsidP="008C3371">
      <w:pPr>
        <w:spacing w:before="120" w:after="120"/>
        <w:contextualSpacing/>
        <w:jc w:val="center"/>
        <w:rPr>
          <w:b/>
          <w:noProof/>
        </w:rPr>
      </w:pPr>
      <w:r w:rsidRPr="00BA0E7F">
        <w:rPr>
          <w:b/>
          <w:bCs/>
        </w:rPr>
        <w:t xml:space="preserve">LỚP </w:t>
      </w:r>
      <w:r w:rsidRPr="00751E0B">
        <w:rPr>
          <w:b/>
          <w:noProof/>
        </w:rPr>
        <w:t xml:space="preserve">NÂNG CAO KỸ NĂNG QUẢN LÝ, QUẢN TRỊ VÀ ĐÀM PHÁN </w:t>
      </w:r>
    </w:p>
    <w:p w14:paraId="0D65BD42" w14:textId="77777777" w:rsidR="00124106" w:rsidRDefault="008C3371" w:rsidP="00FF228D">
      <w:pPr>
        <w:spacing w:before="120" w:after="120"/>
        <w:jc w:val="center"/>
        <w:rPr>
          <w:b/>
          <w:bCs/>
        </w:rPr>
      </w:pPr>
      <w:r w:rsidRPr="00751E0B">
        <w:rPr>
          <w:b/>
          <w:noProof/>
        </w:rPr>
        <w:t>THƯƠNG MẠI CHO DOANH NGHIỆP, HỢP TÁC XÃ NÔNG NGHIỆP TRONG THỜI KỲ HỘI NHẬP CÔNG NGHỆ 4.0</w:t>
      </w:r>
      <w:r w:rsidRPr="00BA0E7F">
        <w:rPr>
          <w:b/>
          <w:bCs/>
        </w:rPr>
        <w:t xml:space="preserve"> </w:t>
      </w:r>
    </w:p>
    <w:p w14:paraId="131A57CC" w14:textId="77777777" w:rsidR="00FF228D" w:rsidRPr="00BA0E7F" w:rsidRDefault="00805B9D" w:rsidP="008C3371">
      <w:pPr>
        <w:spacing w:before="120" w:after="120"/>
        <w:contextualSpacing/>
        <w:jc w:val="center"/>
        <w:rPr>
          <w:b/>
          <w:bCs/>
        </w:rPr>
      </w:pPr>
      <w:r>
        <w:rPr>
          <w:b/>
          <w:bCs/>
        </w:rPr>
        <w:t>Chuyên đề 4</w:t>
      </w:r>
      <w:r w:rsidR="00FF228D" w:rsidRPr="002C01C0">
        <w:rPr>
          <w:b/>
          <w:bCs/>
        </w:rPr>
        <w:t xml:space="preserve">: </w:t>
      </w:r>
      <w:r w:rsidR="0030754F" w:rsidRPr="0030754F">
        <w:rPr>
          <w:b/>
          <w:bCs/>
        </w:rPr>
        <w:t xml:space="preserve">Kỹ năng xây dựng </w:t>
      </w:r>
      <w:r w:rsidR="0030754F">
        <w:rPr>
          <w:b/>
          <w:bCs/>
        </w:rPr>
        <w:t>kế hoạch</w:t>
      </w:r>
      <w:r w:rsidR="0030754F" w:rsidRPr="0030754F">
        <w:rPr>
          <w:b/>
          <w:bCs/>
        </w:rPr>
        <w:t xml:space="preserve"> phân phối sản </w:t>
      </w:r>
      <w:r w:rsidR="00E556D0">
        <w:rPr>
          <w:b/>
          <w:bCs/>
        </w:rPr>
        <w:t>phẩm</w:t>
      </w:r>
      <w:r w:rsidR="0030754F" w:rsidRPr="0030754F">
        <w:rPr>
          <w:b/>
          <w:bCs/>
        </w:rPr>
        <w:t xml:space="preserve"> </w:t>
      </w:r>
      <w:r w:rsidR="00364AAA">
        <w:rPr>
          <w:b/>
          <w:bCs/>
        </w:rPr>
        <w:t>nông nghiệp</w:t>
      </w:r>
    </w:p>
    <w:p w14:paraId="74A6DB86" w14:textId="77777777" w:rsidR="0030754F" w:rsidRDefault="002505BE" w:rsidP="0030754F">
      <w:pPr>
        <w:spacing w:before="120" w:after="120"/>
        <w:jc w:val="center"/>
        <w:rPr>
          <w:b/>
          <w:bCs/>
        </w:rPr>
      </w:pPr>
      <w:r w:rsidRPr="00931068">
        <w:rPr>
          <w:b/>
          <w:bCs/>
        </w:rPr>
        <w:t xml:space="preserve">Từ ngày </w:t>
      </w:r>
      <w:r w:rsidR="00CA0E31">
        <w:rPr>
          <w:b/>
          <w:bCs/>
        </w:rPr>
        <w:t>25</w:t>
      </w:r>
      <w:r w:rsidR="00931068" w:rsidRPr="00931068">
        <w:rPr>
          <w:b/>
          <w:bCs/>
        </w:rPr>
        <w:t>/</w:t>
      </w:r>
      <w:r w:rsidR="008C3371">
        <w:rPr>
          <w:b/>
          <w:bCs/>
        </w:rPr>
        <w:t>11</w:t>
      </w:r>
      <w:r w:rsidRPr="00931068">
        <w:rPr>
          <w:b/>
          <w:bCs/>
        </w:rPr>
        <w:t>/202</w:t>
      </w:r>
      <w:r w:rsidR="0080410A">
        <w:rPr>
          <w:b/>
          <w:bCs/>
        </w:rPr>
        <w:t>5</w:t>
      </w:r>
      <w:r w:rsidRPr="00931068">
        <w:rPr>
          <w:b/>
          <w:bCs/>
        </w:rPr>
        <w:t xml:space="preserve"> đến ngày </w:t>
      </w:r>
      <w:r w:rsidR="00CA0E31">
        <w:rPr>
          <w:b/>
          <w:bCs/>
        </w:rPr>
        <w:t>28</w:t>
      </w:r>
      <w:r w:rsidR="00931068" w:rsidRPr="00931068">
        <w:rPr>
          <w:b/>
          <w:bCs/>
        </w:rPr>
        <w:t>/</w:t>
      </w:r>
      <w:r w:rsidR="008C3371">
        <w:rPr>
          <w:b/>
          <w:bCs/>
        </w:rPr>
        <w:t>11</w:t>
      </w:r>
      <w:r w:rsidRPr="00931068">
        <w:rPr>
          <w:b/>
          <w:bCs/>
        </w:rPr>
        <w:t>/202</w:t>
      </w:r>
      <w:r w:rsidR="0080410A">
        <w:rPr>
          <w:b/>
          <w:bCs/>
        </w:rPr>
        <w:t>5</w:t>
      </w:r>
      <w:r w:rsidRPr="00931068">
        <w:rPr>
          <w:b/>
          <w:bCs/>
        </w:rPr>
        <w:t xml:space="preserve"> </w:t>
      </w:r>
      <w:r w:rsidR="0030754F" w:rsidRPr="00BA0E7F">
        <w:rPr>
          <w:b/>
          <w:bCs/>
        </w:rPr>
        <w:t xml:space="preserve">(MÃ </w:t>
      </w:r>
      <w:r w:rsidR="0030754F">
        <w:rPr>
          <w:b/>
          <w:bCs/>
        </w:rPr>
        <w:t>167</w:t>
      </w:r>
      <w:r w:rsidR="0030754F" w:rsidRPr="00BA0E7F">
        <w:rPr>
          <w:b/>
          <w:bCs/>
        </w:rPr>
        <w:t xml:space="preserve">) </w:t>
      </w:r>
    </w:p>
    <w:p w14:paraId="4040A4E5" w14:textId="77777777" w:rsidR="002505BE" w:rsidRPr="00A659B2" w:rsidRDefault="002505BE" w:rsidP="002505BE">
      <w:pPr>
        <w:pStyle w:val="Default"/>
        <w:spacing w:line="276" w:lineRule="auto"/>
        <w:jc w:val="center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 xml:space="preserve">Địa điểm: </w:t>
      </w:r>
      <w:r w:rsidR="008C3371">
        <w:rPr>
          <w:b/>
          <w:bCs/>
          <w:color w:val="auto"/>
          <w:sz w:val="28"/>
          <w:szCs w:val="28"/>
        </w:rPr>
        <w:t>Trường Chính sách công và PTNT</w:t>
      </w:r>
    </w:p>
    <w:p w14:paraId="0B02B525" w14:textId="77777777" w:rsidR="002505BE" w:rsidRPr="00A659B2" w:rsidRDefault="002505BE" w:rsidP="002505BE">
      <w:pPr>
        <w:pStyle w:val="Default"/>
        <w:tabs>
          <w:tab w:val="left" w:pos="2085"/>
          <w:tab w:val="center" w:pos="4819"/>
        </w:tabs>
        <w:spacing w:line="276" w:lineRule="auto"/>
        <w:rPr>
          <w:b/>
          <w:bCs/>
          <w:color w:val="auto"/>
          <w:sz w:val="26"/>
          <w:szCs w:val="26"/>
        </w:rPr>
      </w:pPr>
      <w:r w:rsidRPr="00A659B2">
        <w:rPr>
          <w:b/>
          <w:bCs/>
          <w:color w:val="auto"/>
          <w:sz w:val="28"/>
          <w:szCs w:val="28"/>
          <w:vertAlign w:val="subscript"/>
        </w:rPr>
        <w:softHyphen/>
      </w:r>
      <w:r w:rsidRPr="00A659B2">
        <w:rPr>
          <w:b/>
          <w:bCs/>
          <w:color w:val="auto"/>
          <w:sz w:val="28"/>
          <w:szCs w:val="28"/>
          <w:vertAlign w:val="subscript"/>
        </w:rPr>
        <w:softHyphen/>
      </w:r>
      <w:r w:rsidRPr="00A659B2">
        <w:rPr>
          <w:b/>
          <w:bCs/>
          <w:color w:val="auto"/>
          <w:sz w:val="28"/>
          <w:szCs w:val="28"/>
          <w:vertAlign w:val="subscript"/>
        </w:rPr>
        <w:softHyphen/>
      </w:r>
      <w:r>
        <w:rPr>
          <w:b/>
          <w:bCs/>
          <w:color w:val="auto"/>
          <w:sz w:val="28"/>
          <w:szCs w:val="28"/>
          <w:vertAlign w:val="subscript"/>
        </w:rPr>
        <w:tab/>
      </w:r>
      <w:r>
        <w:rPr>
          <w:b/>
          <w:bCs/>
          <w:color w:val="auto"/>
          <w:sz w:val="28"/>
          <w:szCs w:val="28"/>
          <w:vertAlign w:val="subscript"/>
        </w:rPr>
        <w:tab/>
      </w:r>
      <w:r>
        <w:rPr>
          <w:b/>
          <w:bCs/>
          <w:color w:val="auto"/>
          <w:sz w:val="28"/>
          <w:szCs w:val="28"/>
          <w:vertAlign w:val="subscript"/>
        </w:rPr>
        <w:tab/>
      </w:r>
      <w:r>
        <w:rPr>
          <w:b/>
          <w:bCs/>
          <w:color w:val="auto"/>
          <w:sz w:val="28"/>
          <w:szCs w:val="28"/>
          <w:vertAlign w:val="subscript"/>
        </w:rPr>
        <w:tab/>
      </w:r>
      <w:r w:rsidRPr="00A659B2">
        <w:rPr>
          <w:b/>
          <w:bCs/>
          <w:color w:val="auto"/>
          <w:sz w:val="26"/>
          <w:szCs w:val="26"/>
        </w:rPr>
        <w:t>Chủ nhiệm lớp: Lê Thu Thảo</w:t>
      </w:r>
    </w:p>
    <w:p w14:paraId="01EBF8A7" w14:textId="77777777" w:rsidR="002505BE" w:rsidRPr="00A659B2" w:rsidRDefault="002505BE" w:rsidP="002505BE">
      <w:pPr>
        <w:pStyle w:val="Default"/>
        <w:spacing w:line="276" w:lineRule="auto"/>
        <w:rPr>
          <w:b/>
          <w:bCs/>
          <w:color w:val="auto"/>
          <w:sz w:val="26"/>
          <w:szCs w:val="26"/>
          <w:lang w:val="fr-FR"/>
        </w:rPr>
      </w:pP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</w:rPr>
        <w:tab/>
      </w:r>
      <w:r w:rsidRPr="00A659B2">
        <w:rPr>
          <w:b/>
          <w:bCs/>
          <w:color w:val="auto"/>
          <w:sz w:val="26"/>
          <w:szCs w:val="26"/>
          <w:lang w:val="fr-FR"/>
        </w:rPr>
        <w:t xml:space="preserve">Email: </w:t>
      </w:r>
      <w:r>
        <w:rPr>
          <w:b/>
          <w:bCs/>
          <w:color w:val="auto"/>
          <w:sz w:val="26"/>
          <w:szCs w:val="26"/>
          <w:lang w:val="fr-FR"/>
        </w:rPr>
        <w:t>t</w:t>
      </w:r>
      <w:r w:rsidRPr="00A659B2">
        <w:rPr>
          <w:b/>
          <w:bCs/>
          <w:color w:val="auto"/>
          <w:sz w:val="26"/>
          <w:szCs w:val="26"/>
          <w:lang w:val="fr-FR"/>
        </w:rPr>
        <w:t>hao.cmard2@gmail.com</w:t>
      </w:r>
    </w:p>
    <w:p w14:paraId="54AED896" w14:textId="77777777" w:rsidR="002505BE" w:rsidRDefault="002505BE" w:rsidP="002505BE">
      <w:pPr>
        <w:pStyle w:val="Default"/>
        <w:spacing w:line="276" w:lineRule="auto"/>
        <w:ind w:left="5760"/>
        <w:rPr>
          <w:b/>
          <w:bCs/>
          <w:color w:val="auto"/>
          <w:sz w:val="26"/>
          <w:szCs w:val="26"/>
          <w:lang w:val="fr-FR"/>
        </w:rPr>
      </w:pPr>
      <w:r w:rsidRPr="00A659B2">
        <w:rPr>
          <w:b/>
          <w:bCs/>
          <w:color w:val="auto"/>
          <w:sz w:val="26"/>
          <w:szCs w:val="26"/>
          <w:lang w:val="fr-FR"/>
        </w:rPr>
        <w:t>Mobile: 0907760506</w:t>
      </w:r>
    </w:p>
    <w:p w14:paraId="52B7DBFE" w14:textId="77777777" w:rsidR="007D19DD" w:rsidRPr="00A659B2" w:rsidRDefault="007D19DD" w:rsidP="007D19DD">
      <w:pPr>
        <w:pStyle w:val="Default"/>
        <w:spacing w:line="276" w:lineRule="auto"/>
        <w:ind w:left="5760"/>
        <w:jc w:val="both"/>
        <w:rPr>
          <w:b/>
          <w:bCs/>
          <w:color w:val="auto"/>
          <w:sz w:val="26"/>
          <w:szCs w:val="26"/>
          <w:lang w:val="fr-FR"/>
        </w:rPr>
      </w:pPr>
    </w:p>
    <w:tbl>
      <w:tblPr>
        <w:tblW w:w="110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7"/>
        <w:gridCol w:w="5245"/>
        <w:gridCol w:w="821"/>
        <w:gridCol w:w="3544"/>
      </w:tblGrid>
      <w:tr w:rsidR="002505BE" w:rsidRPr="000F19AF" w14:paraId="5EFDDB50" w14:textId="77777777" w:rsidTr="00CA0E31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727F8686" w14:textId="77777777" w:rsidR="002505BE" w:rsidRPr="000F19AF" w:rsidRDefault="002505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2158A80F" w14:textId="77777777" w:rsidR="002505BE" w:rsidRPr="000F19AF" w:rsidRDefault="002505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821" w:type="dxa"/>
            <w:shd w:val="clear" w:color="000000" w:fill="FFFFFF"/>
            <w:vAlign w:val="center"/>
          </w:tcPr>
          <w:p w14:paraId="61341825" w14:textId="77777777" w:rsidR="002505BE" w:rsidRPr="000F19AF" w:rsidRDefault="002505BE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 xml:space="preserve">Số </w:t>
            </w:r>
            <w:r w:rsidR="005D25AE">
              <w:rPr>
                <w:b/>
                <w:bCs/>
                <w:sz w:val="26"/>
                <w:szCs w:val="26"/>
              </w:rPr>
              <w:t>tiết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268F3556" w14:textId="77777777" w:rsidR="002505BE" w:rsidRPr="000F19AF" w:rsidRDefault="002505BE" w:rsidP="00A02952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0F19AF">
              <w:rPr>
                <w:b/>
                <w:bCs/>
                <w:sz w:val="26"/>
                <w:szCs w:val="26"/>
              </w:rPr>
              <w:t>Giảng viên</w:t>
            </w:r>
          </w:p>
        </w:tc>
      </w:tr>
      <w:tr w:rsidR="0080410A" w:rsidRPr="000A686C" w14:paraId="6B2D682C" w14:textId="77777777" w:rsidTr="00CA0E31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4BD3794F" w14:textId="77777777" w:rsidR="0080410A" w:rsidRPr="000A686C" w:rsidRDefault="0080410A" w:rsidP="0080410A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>
              <w:rPr>
                <w:bCs/>
                <w:sz w:val="26"/>
                <w:szCs w:val="26"/>
              </w:rPr>
              <w:t>ba</w:t>
            </w:r>
          </w:p>
          <w:p w14:paraId="0AE19F19" w14:textId="77777777" w:rsidR="0080410A" w:rsidRPr="000A686C" w:rsidRDefault="00C24B31" w:rsidP="0080410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25</w:t>
            </w:r>
            <w:r w:rsidR="0080410A" w:rsidRPr="000A686C">
              <w:rPr>
                <w:bCs/>
                <w:sz w:val="26"/>
                <w:szCs w:val="26"/>
              </w:rPr>
              <w:t>/</w:t>
            </w:r>
            <w:r w:rsidR="00D44A86">
              <w:rPr>
                <w:bCs/>
                <w:sz w:val="26"/>
                <w:szCs w:val="26"/>
              </w:rPr>
              <w:t>11</w:t>
            </w:r>
            <w:r w:rsidR="0080410A" w:rsidRPr="000A686C">
              <w:rPr>
                <w:bCs/>
                <w:sz w:val="26"/>
                <w:szCs w:val="26"/>
              </w:rPr>
              <w:t>/202</w:t>
            </w:r>
            <w:r w:rsidR="0080410A"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0CA13BEE" w14:textId="77777777" w:rsidR="0080410A" w:rsidRPr="0080410A" w:rsidRDefault="0080410A" w:rsidP="0080410A">
            <w:pPr>
              <w:numPr>
                <w:ilvl w:val="0"/>
                <w:numId w:val="3"/>
              </w:numPr>
              <w:tabs>
                <w:tab w:val="left" w:pos="143"/>
              </w:tabs>
              <w:autoSpaceDE w:val="0"/>
              <w:autoSpaceDN w:val="0"/>
              <w:adjustRightInd w:val="0"/>
              <w:ind w:hanging="108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  <w:r w:rsidRPr="0080410A">
              <w:rPr>
                <w:sz w:val="26"/>
                <w:szCs w:val="26"/>
              </w:rPr>
              <w:t>Khai giảng</w:t>
            </w:r>
          </w:p>
          <w:p w14:paraId="2084D5A1" w14:textId="77777777" w:rsidR="00CA0E31" w:rsidRPr="00C24B31" w:rsidRDefault="00CA0E31" w:rsidP="005D25AE">
            <w:pPr>
              <w:tabs>
                <w:tab w:val="left" w:pos="210"/>
              </w:tabs>
              <w:spacing w:line="360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</w:t>
            </w:r>
            <w:r w:rsidRPr="00C24B31">
              <w:rPr>
                <w:sz w:val="26"/>
                <w:szCs w:val="26"/>
              </w:rPr>
              <w:t>ổng quan về kênh phân phối nông sản;</w:t>
            </w:r>
          </w:p>
          <w:p w14:paraId="230455DC" w14:textId="77777777" w:rsidR="0080410A" w:rsidRPr="0080410A" w:rsidRDefault="00CA0E31" w:rsidP="005D25AE">
            <w:pPr>
              <w:tabs>
                <w:tab w:val="left" w:pos="210"/>
              </w:tabs>
              <w:spacing w:line="360" w:lineRule="exact"/>
              <w:jc w:val="both"/>
              <w:rPr>
                <w:sz w:val="26"/>
                <w:szCs w:val="26"/>
              </w:rPr>
            </w:pPr>
            <w:r w:rsidRPr="00C24B31">
              <w:rPr>
                <w:sz w:val="26"/>
                <w:szCs w:val="26"/>
              </w:rPr>
              <w:t>- Hướng dẫn xây dựng kế hoạch phân phối</w:t>
            </w:r>
          </w:p>
        </w:tc>
        <w:tc>
          <w:tcPr>
            <w:tcW w:w="821" w:type="dxa"/>
            <w:shd w:val="clear" w:color="000000" w:fill="FFFFFF"/>
            <w:vAlign w:val="center"/>
          </w:tcPr>
          <w:p w14:paraId="785EA0A0" w14:textId="77777777" w:rsidR="0080410A" w:rsidRPr="00FE7CB9" w:rsidRDefault="005D25AE" w:rsidP="0080410A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614513CF" w14:textId="77777777" w:rsidR="0080410A" w:rsidRDefault="0080410A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  <w:r w:rsidRPr="00A02952">
              <w:rPr>
                <w:bCs/>
                <w:sz w:val="26"/>
                <w:szCs w:val="26"/>
              </w:rPr>
              <w:t>BGH</w:t>
            </w:r>
            <w:r>
              <w:rPr>
                <w:bCs/>
                <w:sz w:val="26"/>
                <w:szCs w:val="26"/>
              </w:rPr>
              <w:t>;</w:t>
            </w:r>
            <w:r w:rsidRPr="00A02952">
              <w:rPr>
                <w:bCs/>
                <w:sz w:val="26"/>
                <w:szCs w:val="26"/>
              </w:rPr>
              <w:t xml:space="preserve"> Phòng ĐT</w:t>
            </w:r>
            <w:r>
              <w:rPr>
                <w:bCs/>
                <w:sz w:val="26"/>
                <w:szCs w:val="26"/>
              </w:rPr>
              <w:t xml:space="preserve"> </w:t>
            </w:r>
          </w:p>
          <w:p w14:paraId="3215C571" w14:textId="77777777" w:rsidR="0080410A" w:rsidRDefault="0080410A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</w:p>
          <w:p w14:paraId="08444058" w14:textId="77777777" w:rsidR="00ED1525" w:rsidRDefault="00ED1525" w:rsidP="0080410A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</w:p>
          <w:p w14:paraId="3D651D9A" w14:textId="77777777" w:rsidR="0080410A" w:rsidRPr="00CE2FE0" w:rsidRDefault="00D44A86" w:rsidP="00CA0E31">
            <w:pPr>
              <w:autoSpaceDE w:val="0"/>
              <w:autoSpaceDN w:val="0"/>
              <w:adjustRightInd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 w:rsidR="00CA0E31">
              <w:rPr>
                <w:sz w:val="26"/>
                <w:szCs w:val="26"/>
              </w:rPr>
              <w:t>h</w:t>
            </w:r>
            <w:r>
              <w:rPr>
                <w:sz w:val="26"/>
                <w:szCs w:val="26"/>
              </w:rPr>
              <w:t xml:space="preserve">S. </w:t>
            </w:r>
            <w:r w:rsidR="00CA0E31">
              <w:rPr>
                <w:sz w:val="26"/>
                <w:szCs w:val="26"/>
              </w:rPr>
              <w:t>Phạm Thị Phương Loan</w:t>
            </w:r>
          </w:p>
        </w:tc>
      </w:tr>
      <w:tr w:rsidR="00CA0E31" w:rsidRPr="004B6238" w14:paraId="3C066B20" w14:textId="77777777" w:rsidTr="00CA0E31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480247E9" w14:textId="77777777" w:rsidR="00CA0E31" w:rsidRPr="000A686C" w:rsidRDefault="00CA0E31" w:rsidP="00CA0E31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>
              <w:rPr>
                <w:bCs/>
                <w:sz w:val="26"/>
                <w:szCs w:val="26"/>
              </w:rPr>
              <w:t>tư</w:t>
            </w:r>
          </w:p>
          <w:p w14:paraId="1A8D8D17" w14:textId="77777777" w:rsidR="00CA0E31" w:rsidRPr="004B6238" w:rsidRDefault="00C24B31" w:rsidP="00CA0E31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26</w:t>
            </w:r>
            <w:r w:rsidR="00CA0E31" w:rsidRPr="000A686C">
              <w:rPr>
                <w:bCs/>
                <w:sz w:val="26"/>
                <w:szCs w:val="26"/>
              </w:rPr>
              <w:t>/</w:t>
            </w:r>
            <w:r w:rsidR="00CA0E31">
              <w:rPr>
                <w:bCs/>
                <w:sz w:val="26"/>
                <w:szCs w:val="26"/>
              </w:rPr>
              <w:t>11</w:t>
            </w:r>
            <w:r w:rsidR="00CA0E31" w:rsidRPr="000A686C">
              <w:rPr>
                <w:bCs/>
                <w:sz w:val="26"/>
                <w:szCs w:val="26"/>
              </w:rPr>
              <w:t>/202</w:t>
            </w:r>
            <w:r w:rsidR="00CA0E31"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436A5DDB" w14:textId="77777777" w:rsidR="00CA0E31" w:rsidRPr="0080410A" w:rsidRDefault="00C24B31" w:rsidP="00CA0E31">
            <w:pPr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 w:rsidRPr="00C24B31">
              <w:rPr>
                <w:sz w:val="26"/>
                <w:szCs w:val="26"/>
              </w:rPr>
              <w:t>Thiết lập kênh phân phối</w:t>
            </w:r>
          </w:p>
        </w:tc>
        <w:tc>
          <w:tcPr>
            <w:tcW w:w="821" w:type="dxa"/>
            <w:shd w:val="clear" w:color="000000" w:fill="FFFFFF"/>
            <w:vAlign w:val="center"/>
          </w:tcPr>
          <w:p w14:paraId="629F84BB" w14:textId="77777777" w:rsidR="00CA0E31" w:rsidRPr="00FE7CB9" w:rsidRDefault="00CA0E31" w:rsidP="00CA0E31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1CB3E289" w14:textId="77777777" w:rsidR="00CA0E31" w:rsidRDefault="00CA0E31" w:rsidP="00CA0E31">
            <w:r w:rsidRPr="004B6561">
              <w:rPr>
                <w:sz w:val="26"/>
                <w:szCs w:val="26"/>
              </w:rPr>
              <w:t>ThS. Phạm Thị Phương Loan</w:t>
            </w:r>
          </w:p>
        </w:tc>
      </w:tr>
      <w:tr w:rsidR="00CA0E31" w:rsidRPr="004B6238" w14:paraId="0F1D9873" w14:textId="77777777" w:rsidTr="00CA0E31">
        <w:trPr>
          <w:trHeight w:val="595"/>
          <w:tblHeader/>
        </w:trPr>
        <w:tc>
          <w:tcPr>
            <w:tcW w:w="1447" w:type="dxa"/>
            <w:shd w:val="clear" w:color="000000" w:fill="FFFFFF"/>
            <w:vAlign w:val="center"/>
          </w:tcPr>
          <w:p w14:paraId="5D487DCB" w14:textId="77777777" w:rsidR="00CA0E31" w:rsidRPr="000A686C" w:rsidRDefault="00CA0E31" w:rsidP="00CA0E31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>
              <w:rPr>
                <w:bCs/>
                <w:sz w:val="26"/>
                <w:szCs w:val="26"/>
              </w:rPr>
              <w:t>năm</w:t>
            </w:r>
          </w:p>
          <w:p w14:paraId="410EC66A" w14:textId="77777777" w:rsidR="00CA0E31" w:rsidRPr="000A686C" w:rsidRDefault="00CA0E31" w:rsidP="00C24B31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  <w:r w:rsidR="00C24B31">
              <w:rPr>
                <w:bCs/>
                <w:sz w:val="26"/>
                <w:szCs w:val="26"/>
              </w:rPr>
              <w:t>7</w:t>
            </w:r>
            <w:r w:rsidRPr="000A686C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11</w:t>
            </w:r>
            <w:r w:rsidRPr="000A686C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6EDE9909" w14:textId="77777777" w:rsidR="00CA0E31" w:rsidRPr="0080410A" w:rsidRDefault="00C24B31" w:rsidP="00CA0E31">
            <w:pPr>
              <w:autoSpaceDE w:val="0"/>
              <w:autoSpaceDN w:val="0"/>
              <w:adjustRightInd w:val="0"/>
              <w:jc w:val="both"/>
              <w:rPr>
                <w:sz w:val="26"/>
                <w:szCs w:val="26"/>
              </w:rPr>
            </w:pPr>
            <w:r w:rsidRPr="00C24B31">
              <w:rPr>
                <w:sz w:val="26"/>
                <w:szCs w:val="26"/>
              </w:rPr>
              <w:t>Quản lý vận hành kênh phân phối</w:t>
            </w:r>
          </w:p>
        </w:tc>
        <w:tc>
          <w:tcPr>
            <w:tcW w:w="821" w:type="dxa"/>
            <w:shd w:val="clear" w:color="000000" w:fill="FFFFFF"/>
            <w:vAlign w:val="center"/>
          </w:tcPr>
          <w:p w14:paraId="6CA1E7E0" w14:textId="77777777" w:rsidR="00CA0E31" w:rsidRPr="00FE7CB9" w:rsidRDefault="00CA0E31" w:rsidP="00CA0E31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1A497516" w14:textId="77777777" w:rsidR="00CA0E31" w:rsidRDefault="00CA0E31" w:rsidP="00CA0E31">
            <w:r w:rsidRPr="004B6561">
              <w:rPr>
                <w:sz w:val="26"/>
                <w:szCs w:val="26"/>
              </w:rPr>
              <w:t>ThS. Phạm Thị Phương Loan</w:t>
            </w:r>
          </w:p>
        </w:tc>
      </w:tr>
      <w:tr w:rsidR="00CA0E31" w:rsidRPr="000F19AF" w14:paraId="0039BE04" w14:textId="77777777" w:rsidTr="00CA0E31">
        <w:trPr>
          <w:trHeight w:val="595"/>
          <w:tblHeader/>
        </w:trPr>
        <w:tc>
          <w:tcPr>
            <w:tcW w:w="1447" w:type="dxa"/>
            <w:vMerge w:val="restart"/>
            <w:shd w:val="clear" w:color="000000" w:fill="FFFFFF"/>
            <w:vAlign w:val="center"/>
          </w:tcPr>
          <w:p w14:paraId="7D6E23E1" w14:textId="77777777" w:rsidR="00CA0E31" w:rsidRPr="000A686C" w:rsidRDefault="00CA0E31" w:rsidP="00CA0E31">
            <w:pPr>
              <w:autoSpaceDE w:val="0"/>
              <w:autoSpaceDN w:val="0"/>
              <w:adjustRightInd w:val="0"/>
              <w:jc w:val="center"/>
              <w:rPr>
                <w:bCs/>
                <w:sz w:val="26"/>
                <w:szCs w:val="26"/>
              </w:rPr>
            </w:pPr>
            <w:r w:rsidRPr="000A686C">
              <w:rPr>
                <w:bCs/>
                <w:sz w:val="26"/>
                <w:szCs w:val="26"/>
              </w:rPr>
              <w:t xml:space="preserve">Thứ </w:t>
            </w:r>
            <w:r>
              <w:rPr>
                <w:bCs/>
                <w:sz w:val="26"/>
                <w:szCs w:val="26"/>
              </w:rPr>
              <w:t>sáu</w:t>
            </w:r>
          </w:p>
          <w:p w14:paraId="0563601C" w14:textId="77777777" w:rsidR="00CA0E31" w:rsidRPr="000F19AF" w:rsidRDefault="00CA0E31" w:rsidP="00C24B31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  <w:r w:rsidR="00C24B31">
              <w:rPr>
                <w:bCs/>
                <w:sz w:val="26"/>
                <w:szCs w:val="26"/>
              </w:rPr>
              <w:t>8</w:t>
            </w:r>
            <w:r w:rsidRPr="000A686C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11</w:t>
            </w:r>
            <w:r w:rsidRPr="000A686C">
              <w:rPr>
                <w:bCs/>
                <w:sz w:val="26"/>
                <w:szCs w:val="26"/>
              </w:rPr>
              <w:t>/202</w:t>
            </w:r>
            <w:r>
              <w:rPr>
                <w:bCs/>
                <w:sz w:val="26"/>
                <w:szCs w:val="26"/>
              </w:rPr>
              <w:t>5</w:t>
            </w:r>
          </w:p>
        </w:tc>
        <w:tc>
          <w:tcPr>
            <w:tcW w:w="5245" w:type="dxa"/>
            <w:shd w:val="clear" w:color="000000" w:fill="FFFFFF"/>
            <w:vAlign w:val="center"/>
          </w:tcPr>
          <w:p w14:paraId="506ABEE7" w14:textId="77777777" w:rsidR="00C24B31" w:rsidRPr="00C24B31" w:rsidRDefault="00C24B31" w:rsidP="00CA0E31">
            <w:pPr>
              <w:tabs>
                <w:tab w:val="left" w:pos="290"/>
              </w:tabs>
              <w:jc w:val="both"/>
              <w:rPr>
                <w:sz w:val="26"/>
                <w:szCs w:val="26"/>
              </w:rPr>
            </w:pPr>
            <w:r w:rsidRPr="00C24B31">
              <w:rPr>
                <w:sz w:val="26"/>
                <w:szCs w:val="26"/>
              </w:rPr>
              <w:t xml:space="preserve">- Chất lượng, rủi ro, thuế </w:t>
            </w:r>
          </w:p>
          <w:p w14:paraId="2A2A8E9E" w14:textId="77777777" w:rsidR="00CA0E31" w:rsidRPr="00C24B31" w:rsidRDefault="00C24B31" w:rsidP="00CA0E31">
            <w:pPr>
              <w:tabs>
                <w:tab w:val="left" w:pos="290"/>
              </w:tabs>
              <w:jc w:val="both"/>
              <w:rPr>
                <w:sz w:val="26"/>
                <w:szCs w:val="26"/>
              </w:rPr>
            </w:pPr>
            <w:r w:rsidRPr="00C24B31">
              <w:rPr>
                <w:sz w:val="26"/>
                <w:szCs w:val="26"/>
              </w:rPr>
              <w:t>- Trình bày kế hoạch phân phối</w:t>
            </w:r>
          </w:p>
        </w:tc>
        <w:tc>
          <w:tcPr>
            <w:tcW w:w="821" w:type="dxa"/>
            <w:shd w:val="clear" w:color="000000" w:fill="FFFFFF"/>
            <w:vAlign w:val="center"/>
          </w:tcPr>
          <w:p w14:paraId="3DAE100D" w14:textId="77777777" w:rsidR="00CA0E31" w:rsidRPr="00FE7CB9" w:rsidRDefault="00CA0E31" w:rsidP="00CA0E31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3544" w:type="dxa"/>
            <w:shd w:val="clear" w:color="000000" w:fill="FFFFFF"/>
            <w:vAlign w:val="center"/>
          </w:tcPr>
          <w:p w14:paraId="59AA9598" w14:textId="77777777" w:rsidR="00CA0E31" w:rsidRDefault="00CA0E31" w:rsidP="00CA0E31">
            <w:r w:rsidRPr="004B6561">
              <w:rPr>
                <w:sz w:val="26"/>
                <w:szCs w:val="26"/>
              </w:rPr>
              <w:t>ThS. Phạm Thị Phương Loan</w:t>
            </w:r>
          </w:p>
        </w:tc>
      </w:tr>
      <w:tr w:rsidR="00ED1525" w:rsidRPr="000F19AF" w14:paraId="21CCAEC5" w14:textId="77777777" w:rsidTr="00CA0E31">
        <w:trPr>
          <w:trHeight w:val="595"/>
          <w:tblHeader/>
        </w:trPr>
        <w:tc>
          <w:tcPr>
            <w:tcW w:w="1447" w:type="dxa"/>
            <w:vMerge/>
            <w:shd w:val="clear" w:color="000000" w:fill="FFFFFF"/>
            <w:vAlign w:val="center"/>
          </w:tcPr>
          <w:p w14:paraId="423B521B" w14:textId="77777777" w:rsidR="00ED1525" w:rsidRPr="000F19AF" w:rsidRDefault="00ED1525" w:rsidP="00A4134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245" w:type="dxa"/>
            <w:shd w:val="clear" w:color="000000" w:fill="FFFFFF"/>
            <w:vAlign w:val="center"/>
          </w:tcPr>
          <w:p w14:paraId="78C9A78E" w14:textId="77777777" w:rsidR="00ED1525" w:rsidRPr="00D857E0" w:rsidRDefault="00ED1525" w:rsidP="00A4134B">
            <w:pPr>
              <w:tabs>
                <w:tab w:val="left" w:pos="284"/>
              </w:tabs>
              <w:spacing w:before="60" w:after="60"/>
              <w:jc w:val="both"/>
              <w:rPr>
                <w:b/>
                <w:sz w:val="26"/>
                <w:szCs w:val="26"/>
              </w:rPr>
            </w:pPr>
            <w:r w:rsidRPr="00D857E0">
              <w:rPr>
                <w:b/>
                <w:sz w:val="26"/>
                <w:szCs w:val="26"/>
              </w:rPr>
              <w:t>Bế giảng</w:t>
            </w:r>
          </w:p>
        </w:tc>
        <w:tc>
          <w:tcPr>
            <w:tcW w:w="821" w:type="dxa"/>
            <w:shd w:val="clear" w:color="000000" w:fill="FFFFFF"/>
            <w:vAlign w:val="center"/>
          </w:tcPr>
          <w:p w14:paraId="6B2DE154" w14:textId="77777777" w:rsidR="00ED1525" w:rsidRPr="000F19AF" w:rsidRDefault="00ED1525" w:rsidP="00A4134B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544" w:type="dxa"/>
            <w:shd w:val="clear" w:color="000000" w:fill="FFFFFF"/>
            <w:vAlign w:val="center"/>
          </w:tcPr>
          <w:p w14:paraId="5A2A3F56" w14:textId="77777777" w:rsidR="00ED1525" w:rsidRPr="00B626B1" w:rsidRDefault="00ED1525" w:rsidP="00B626B1">
            <w:pPr>
              <w:autoSpaceDE w:val="0"/>
              <w:autoSpaceDN w:val="0"/>
              <w:adjustRightInd w:val="0"/>
              <w:rPr>
                <w:bCs/>
                <w:sz w:val="26"/>
                <w:szCs w:val="26"/>
              </w:rPr>
            </w:pPr>
            <w:r w:rsidRPr="00A02952">
              <w:rPr>
                <w:bCs/>
                <w:sz w:val="26"/>
                <w:szCs w:val="26"/>
              </w:rPr>
              <w:t>BGH</w:t>
            </w:r>
            <w:r>
              <w:rPr>
                <w:bCs/>
                <w:sz w:val="26"/>
                <w:szCs w:val="26"/>
              </w:rPr>
              <w:t>;</w:t>
            </w:r>
            <w:r w:rsidRPr="00A02952">
              <w:rPr>
                <w:bCs/>
                <w:sz w:val="26"/>
                <w:szCs w:val="26"/>
              </w:rPr>
              <w:t xml:space="preserve"> Phòng ĐT</w:t>
            </w:r>
          </w:p>
        </w:tc>
      </w:tr>
    </w:tbl>
    <w:p w14:paraId="44597DF4" w14:textId="77777777" w:rsidR="007559F8" w:rsidRPr="00180E65" w:rsidRDefault="007559F8" w:rsidP="007559F8">
      <w:pPr>
        <w:pStyle w:val="Default"/>
        <w:spacing w:before="120" w:line="276" w:lineRule="auto"/>
        <w:ind w:left="-284" w:hanging="142"/>
        <w:jc w:val="both"/>
        <w:rPr>
          <w:b/>
          <w:bCs/>
          <w:i/>
          <w:iCs/>
          <w:sz w:val="26"/>
          <w:szCs w:val="26"/>
        </w:rPr>
      </w:pPr>
      <w:r w:rsidRPr="00180E65">
        <w:rPr>
          <w:b/>
          <w:bCs/>
          <w:i/>
          <w:iCs/>
          <w:sz w:val="26"/>
          <w:szCs w:val="26"/>
          <w:u w:val="single"/>
        </w:rPr>
        <w:t>Thời gian học:</w:t>
      </w:r>
      <w:r w:rsidRPr="00180E65">
        <w:rPr>
          <w:b/>
          <w:bCs/>
          <w:i/>
          <w:iCs/>
          <w:sz w:val="26"/>
          <w:szCs w:val="26"/>
        </w:rPr>
        <w:t xml:space="preserve"> Buổi sáng: 8h00-11h</w:t>
      </w:r>
      <w:r w:rsidR="00523786">
        <w:rPr>
          <w:b/>
          <w:bCs/>
          <w:i/>
          <w:iCs/>
          <w:sz w:val="26"/>
          <w:szCs w:val="26"/>
        </w:rPr>
        <w:t>3</w:t>
      </w:r>
      <w:r w:rsidRPr="00180E65">
        <w:rPr>
          <w:b/>
          <w:bCs/>
          <w:i/>
          <w:iCs/>
          <w:sz w:val="26"/>
          <w:szCs w:val="26"/>
        </w:rPr>
        <w:t>0; Buổi chiều: 13h30-16h30.</w:t>
      </w:r>
    </w:p>
    <w:p w14:paraId="3841D0EF" w14:textId="77777777" w:rsidR="00F53BBA" w:rsidRDefault="00F53BBA" w:rsidP="00F53BBA">
      <w:pPr>
        <w:pStyle w:val="Default"/>
        <w:spacing w:before="120" w:line="276" w:lineRule="auto"/>
        <w:ind w:left="5103" w:hanging="567"/>
        <w:jc w:val="center"/>
        <w:rPr>
          <w:b/>
          <w:color w:val="auto"/>
          <w:sz w:val="28"/>
          <w:szCs w:val="26"/>
        </w:rPr>
      </w:pPr>
      <w:r>
        <w:rPr>
          <w:b/>
          <w:color w:val="auto"/>
          <w:sz w:val="28"/>
          <w:szCs w:val="26"/>
        </w:rPr>
        <w:t xml:space="preserve">       </w:t>
      </w:r>
      <w:r w:rsidR="00C24B31">
        <w:rPr>
          <w:b/>
          <w:color w:val="auto"/>
          <w:sz w:val="28"/>
          <w:szCs w:val="26"/>
        </w:rPr>
        <w:t xml:space="preserve"> </w:t>
      </w:r>
      <w:r>
        <w:rPr>
          <w:b/>
          <w:color w:val="auto"/>
          <w:sz w:val="28"/>
          <w:szCs w:val="26"/>
        </w:rPr>
        <w:t>PHÒNG ĐÀO TẠO</w:t>
      </w:r>
    </w:p>
    <w:p w14:paraId="4FF92BC0" w14:textId="0AC165D7" w:rsidR="00F53BBA" w:rsidRDefault="00B416B7" w:rsidP="00F53BBA">
      <w:pPr>
        <w:pStyle w:val="Default"/>
        <w:spacing w:line="276" w:lineRule="auto"/>
        <w:ind w:left="5103"/>
        <w:jc w:val="center"/>
        <w:rPr>
          <w:b/>
          <w:color w:val="auto"/>
          <w:sz w:val="28"/>
          <w:szCs w:val="26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CFD39FB" wp14:editId="68C939F5">
            <wp:simplePos x="0" y="0"/>
            <wp:positionH relativeFrom="column">
              <wp:posOffset>3916045</wp:posOffset>
            </wp:positionH>
            <wp:positionV relativeFrom="paragraph">
              <wp:posOffset>106045</wp:posOffset>
            </wp:positionV>
            <wp:extent cx="1657350" cy="5810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0572B" w14:textId="77777777" w:rsidR="00F53BBA" w:rsidRDefault="00F53BBA" w:rsidP="00F53BBA">
      <w:pPr>
        <w:pStyle w:val="Default"/>
        <w:spacing w:line="276" w:lineRule="auto"/>
        <w:ind w:left="5103"/>
        <w:jc w:val="right"/>
        <w:rPr>
          <w:b/>
          <w:color w:val="auto"/>
          <w:sz w:val="28"/>
          <w:szCs w:val="26"/>
        </w:rPr>
      </w:pPr>
    </w:p>
    <w:p w14:paraId="7EECCE1B" w14:textId="77777777" w:rsidR="00F53BBA" w:rsidRPr="00180E65" w:rsidRDefault="00F53BBA" w:rsidP="00F53BBA">
      <w:pPr>
        <w:pStyle w:val="Default"/>
        <w:spacing w:line="276" w:lineRule="auto"/>
        <w:ind w:left="5103"/>
        <w:jc w:val="center"/>
        <w:rPr>
          <w:b/>
          <w:color w:val="auto"/>
          <w:sz w:val="22"/>
          <w:szCs w:val="20"/>
        </w:rPr>
      </w:pPr>
    </w:p>
    <w:p w14:paraId="5DABD892" w14:textId="77777777" w:rsidR="00F53BBA" w:rsidRDefault="00F53BBA" w:rsidP="00F53BBA">
      <w:pPr>
        <w:pStyle w:val="Default"/>
        <w:spacing w:line="276" w:lineRule="auto"/>
        <w:ind w:left="4678" w:firstLine="425"/>
        <w:rPr>
          <w:b/>
          <w:color w:val="auto"/>
          <w:sz w:val="28"/>
          <w:szCs w:val="26"/>
        </w:rPr>
      </w:pPr>
      <w:r>
        <w:rPr>
          <w:b/>
          <w:color w:val="auto"/>
          <w:sz w:val="28"/>
          <w:szCs w:val="26"/>
        </w:rPr>
        <w:t xml:space="preserve">               </w:t>
      </w:r>
    </w:p>
    <w:p w14:paraId="24A02F22" w14:textId="77777777" w:rsidR="00F53BBA" w:rsidRPr="00A31923" w:rsidRDefault="00F53BBA" w:rsidP="00F53BBA">
      <w:pPr>
        <w:pStyle w:val="Default"/>
        <w:spacing w:line="276" w:lineRule="auto"/>
        <w:ind w:left="4678" w:firstLine="425"/>
        <w:rPr>
          <w:b/>
          <w:bCs/>
          <w:sz w:val="26"/>
          <w:szCs w:val="26"/>
        </w:rPr>
      </w:pPr>
      <w:r>
        <w:rPr>
          <w:b/>
          <w:color w:val="auto"/>
          <w:sz w:val="28"/>
          <w:szCs w:val="26"/>
        </w:rPr>
        <w:t xml:space="preserve">                TS. Nguyễn Công Bình</w:t>
      </w:r>
    </w:p>
    <w:p w14:paraId="303CF9E1" w14:textId="77777777" w:rsidR="002505BE" w:rsidRDefault="002505BE" w:rsidP="00F53BBA">
      <w:pPr>
        <w:pStyle w:val="Default"/>
        <w:spacing w:before="120" w:line="276" w:lineRule="auto"/>
        <w:ind w:left="5103" w:hanging="567"/>
        <w:jc w:val="center"/>
        <w:rPr>
          <w:noProof/>
        </w:rPr>
      </w:pPr>
    </w:p>
    <w:p w14:paraId="2E4AEE01" w14:textId="77777777" w:rsidR="002505BE" w:rsidRDefault="002505BE" w:rsidP="002505BE">
      <w:pPr>
        <w:pStyle w:val="Default"/>
        <w:spacing w:line="276" w:lineRule="auto"/>
        <w:ind w:left="5103"/>
        <w:jc w:val="center"/>
        <w:rPr>
          <w:noProof/>
        </w:rPr>
      </w:pPr>
    </w:p>
    <w:p w14:paraId="0B9957DC" w14:textId="77777777" w:rsidR="009F49BC" w:rsidRDefault="009F49BC" w:rsidP="002505BE">
      <w:pPr>
        <w:pStyle w:val="Default"/>
        <w:spacing w:line="276" w:lineRule="auto"/>
        <w:ind w:left="4678" w:firstLine="425"/>
        <w:rPr>
          <w:b/>
          <w:color w:val="auto"/>
          <w:sz w:val="28"/>
          <w:szCs w:val="26"/>
        </w:rPr>
      </w:pPr>
    </w:p>
    <w:p w14:paraId="14CC4EF1" w14:textId="77777777" w:rsidR="009F49BC" w:rsidRDefault="009F49BC" w:rsidP="002505BE">
      <w:pPr>
        <w:pStyle w:val="Default"/>
        <w:spacing w:line="276" w:lineRule="auto"/>
        <w:ind w:left="4678" w:firstLine="425"/>
        <w:rPr>
          <w:b/>
          <w:color w:val="auto"/>
          <w:sz w:val="28"/>
          <w:szCs w:val="26"/>
        </w:rPr>
      </w:pPr>
    </w:p>
    <w:sectPr w:rsidR="009F49BC" w:rsidSect="009F49BC">
      <w:headerReference w:type="default" r:id="rId9"/>
      <w:pgSz w:w="11907" w:h="16840" w:code="9"/>
      <w:pgMar w:top="1701" w:right="851" w:bottom="567" w:left="1134" w:header="284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7C4A3" w14:textId="77777777" w:rsidR="004E4160" w:rsidRDefault="004E4160">
      <w:r>
        <w:separator/>
      </w:r>
    </w:p>
  </w:endnote>
  <w:endnote w:type="continuationSeparator" w:id="0">
    <w:p w14:paraId="61CD8E34" w14:textId="77777777" w:rsidR="004E4160" w:rsidRDefault="004E4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69E5" w14:textId="77777777" w:rsidR="004E4160" w:rsidRDefault="004E4160">
      <w:r>
        <w:separator/>
      </w:r>
    </w:p>
  </w:footnote>
  <w:footnote w:type="continuationSeparator" w:id="0">
    <w:p w14:paraId="0236CC0C" w14:textId="77777777" w:rsidR="004E4160" w:rsidRDefault="004E4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7CE0F" w14:textId="77777777" w:rsidR="00D922C6" w:rsidRDefault="00D922C6" w:rsidP="00D922C6">
    <w:pPr>
      <w:pStyle w:val="Header"/>
      <w:jc w:val="center"/>
    </w:pPr>
  </w:p>
  <w:p w14:paraId="5F38F61B" w14:textId="77777777" w:rsidR="00E179AB" w:rsidRPr="007E169C" w:rsidRDefault="00E179AB" w:rsidP="00E179AB">
    <w:pPr>
      <w:pStyle w:val="Header"/>
      <w:tabs>
        <w:tab w:val="clear" w:pos="4680"/>
        <w:tab w:val="clear" w:pos="9360"/>
      </w:tabs>
      <w:spacing w:after="0" w:line="240" w:lineRule="auto"/>
      <w:jc w:val="center"/>
    </w:pPr>
    <w:r w:rsidRPr="007E169C">
      <w:t xml:space="preserve">BỘ NÔNG NGHIỆP VÀ </w:t>
    </w:r>
    <w:r w:rsidR="00ED1525">
      <w:t>MÔI TRƯỜNG</w:t>
    </w:r>
  </w:p>
  <w:p w14:paraId="27464FF0" w14:textId="77777777" w:rsidR="00E179AB" w:rsidRPr="007E169C" w:rsidRDefault="00E179AB" w:rsidP="00E179AB">
    <w:pPr>
      <w:pStyle w:val="Default"/>
      <w:jc w:val="center"/>
      <w:rPr>
        <w:b/>
        <w:bCs/>
        <w:color w:val="auto"/>
        <w:sz w:val="28"/>
        <w:szCs w:val="28"/>
      </w:rPr>
    </w:pPr>
    <w:r w:rsidRPr="007E169C">
      <w:rPr>
        <w:b/>
        <w:sz w:val="28"/>
        <w:szCs w:val="28"/>
      </w:rPr>
      <w:t>TRƯỜNG CHÍNH SÁCH CÔNG VÀ PHÁT TRIỂN NÔNG</w:t>
    </w:r>
    <w:r>
      <w:rPr>
        <w:b/>
        <w:sz w:val="28"/>
        <w:szCs w:val="28"/>
      </w:rPr>
      <w:t xml:space="preserve"> THÔN</w:t>
    </w:r>
  </w:p>
  <w:p w14:paraId="4F7573C4" w14:textId="43CCE0AE" w:rsidR="00E179AB" w:rsidRDefault="00B416B7" w:rsidP="00E179AB">
    <w:pPr>
      <w:pStyle w:val="Header"/>
      <w:jc w:val="cent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CB34BBD" wp14:editId="197BF759">
              <wp:simplePos x="0" y="0"/>
              <wp:positionH relativeFrom="column">
                <wp:posOffset>1611630</wp:posOffset>
              </wp:positionH>
              <wp:positionV relativeFrom="paragraph">
                <wp:posOffset>50799</wp:posOffset>
              </wp:positionV>
              <wp:extent cx="279717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797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969DB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126.9pt;margin-top:4pt;width:220.2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A2199"/>
    <w:multiLevelType w:val="hybridMultilevel"/>
    <w:tmpl w:val="2C1CA6F8"/>
    <w:lvl w:ilvl="0" w:tplc="48B482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F23C38"/>
    <w:multiLevelType w:val="hybridMultilevel"/>
    <w:tmpl w:val="2E18CD40"/>
    <w:lvl w:ilvl="0" w:tplc="B310FBE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9A02F8E"/>
    <w:multiLevelType w:val="hybridMultilevel"/>
    <w:tmpl w:val="665E7FC0"/>
    <w:lvl w:ilvl="0" w:tplc="6F2C63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122720">
    <w:abstractNumId w:val="0"/>
  </w:num>
  <w:num w:numId="2" w16cid:durableId="2004619339">
    <w:abstractNumId w:val="2"/>
  </w:num>
  <w:num w:numId="3" w16cid:durableId="766148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D3D"/>
    <w:rsid w:val="00001739"/>
    <w:rsid w:val="00003F26"/>
    <w:rsid w:val="0000432D"/>
    <w:rsid w:val="00006780"/>
    <w:rsid w:val="0001027F"/>
    <w:rsid w:val="000142E1"/>
    <w:rsid w:val="00017783"/>
    <w:rsid w:val="0002438C"/>
    <w:rsid w:val="000332A0"/>
    <w:rsid w:val="00042139"/>
    <w:rsid w:val="00042C3F"/>
    <w:rsid w:val="00043037"/>
    <w:rsid w:val="0004526F"/>
    <w:rsid w:val="000474ED"/>
    <w:rsid w:val="0005003D"/>
    <w:rsid w:val="00051E65"/>
    <w:rsid w:val="000542A0"/>
    <w:rsid w:val="000571E0"/>
    <w:rsid w:val="00063D86"/>
    <w:rsid w:val="000661A3"/>
    <w:rsid w:val="00067DAC"/>
    <w:rsid w:val="0007639E"/>
    <w:rsid w:val="00080F2B"/>
    <w:rsid w:val="000849DA"/>
    <w:rsid w:val="00085214"/>
    <w:rsid w:val="00087A81"/>
    <w:rsid w:val="00095429"/>
    <w:rsid w:val="000A073A"/>
    <w:rsid w:val="000A59B8"/>
    <w:rsid w:val="000A6616"/>
    <w:rsid w:val="000A686C"/>
    <w:rsid w:val="000A7D8A"/>
    <w:rsid w:val="000B1AEA"/>
    <w:rsid w:val="000C1FA0"/>
    <w:rsid w:val="000C28BB"/>
    <w:rsid w:val="000C3690"/>
    <w:rsid w:val="000C5AC8"/>
    <w:rsid w:val="000D7362"/>
    <w:rsid w:val="000E40ED"/>
    <w:rsid w:val="000E55DB"/>
    <w:rsid w:val="000E737E"/>
    <w:rsid w:val="000F08C2"/>
    <w:rsid w:val="000F09C3"/>
    <w:rsid w:val="000F3842"/>
    <w:rsid w:val="001002C1"/>
    <w:rsid w:val="0010413A"/>
    <w:rsid w:val="001114B5"/>
    <w:rsid w:val="00112959"/>
    <w:rsid w:val="00113307"/>
    <w:rsid w:val="00120263"/>
    <w:rsid w:val="00124106"/>
    <w:rsid w:val="00124379"/>
    <w:rsid w:val="0012513B"/>
    <w:rsid w:val="001307FF"/>
    <w:rsid w:val="00130817"/>
    <w:rsid w:val="00133702"/>
    <w:rsid w:val="00144090"/>
    <w:rsid w:val="00144B8B"/>
    <w:rsid w:val="0014631E"/>
    <w:rsid w:val="00146FAC"/>
    <w:rsid w:val="0015255E"/>
    <w:rsid w:val="00153D2F"/>
    <w:rsid w:val="00153D9B"/>
    <w:rsid w:val="0015704E"/>
    <w:rsid w:val="00157DC5"/>
    <w:rsid w:val="0016229D"/>
    <w:rsid w:val="00162688"/>
    <w:rsid w:val="001627A4"/>
    <w:rsid w:val="0016431C"/>
    <w:rsid w:val="0016531E"/>
    <w:rsid w:val="00165FF3"/>
    <w:rsid w:val="00166392"/>
    <w:rsid w:val="00167AB1"/>
    <w:rsid w:val="00183A76"/>
    <w:rsid w:val="0018715B"/>
    <w:rsid w:val="00193243"/>
    <w:rsid w:val="00193564"/>
    <w:rsid w:val="001A24AE"/>
    <w:rsid w:val="001A2DFC"/>
    <w:rsid w:val="001A5483"/>
    <w:rsid w:val="001A590C"/>
    <w:rsid w:val="001A7C4F"/>
    <w:rsid w:val="001B28C8"/>
    <w:rsid w:val="001C10F9"/>
    <w:rsid w:val="001D1D82"/>
    <w:rsid w:val="001D6F92"/>
    <w:rsid w:val="001D7626"/>
    <w:rsid w:val="001E43F3"/>
    <w:rsid w:val="001E4433"/>
    <w:rsid w:val="001F21D4"/>
    <w:rsid w:val="001F353C"/>
    <w:rsid w:val="001F43F5"/>
    <w:rsid w:val="001F64C9"/>
    <w:rsid w:val="001F77F9"/>
    <w:rsid w:val="00202765"/>
    <w:rsid w:val="00202CBE"/>
    <w:rsid w:val="0020330C"/>
    <w:rsid w:val="0020533A"/>
    <w:rsid w:val="00206C3E"/>
    <w:rsid w:val="00220532"/>
    <w:rsid w:val="00226011"/>
    <w:rsid w:val="002268A9"/>
    <w:rsid w:val="00230AAC"/>
    <w:rsid w:val="00233EE1"/>
    <w:rsid w:val="00234819"/>
    <w:rsid w:val="002362D5"/>
    <w:rsid w:val="00237954"/>
    <w:rsid w:val="00246E57"/>
    <w:rsid w:val="002505BE"/>
    <w:rsid w:val="00253B72"/>
    <w:rsid w:val="00256FBE"/>
    <w:rsid w:val="00263B8F"/>
    <w:rsid w:val="00263BF8"/>
    <w:rsid w:val="002720C7"/>
    <w:rsid w:val="00283646"/>
    <w:rsid w:val="002876FB"/>
    <w:rsid w:val="00293B7E"/>
    <w:rsid w:val="002A0FAA"/>
    <w:rsid w:val="002A21CC"/>
    <w:rsid w:val="002A2B98"/>
    <w:rsid w:val="002A37CB"/>
    <w:rsid w:val="002A5C29"/>
    <w:rsid w:val="002A5C7E"/>
    <w:rsid w:val="002A5D7A"/>
    <w:rsid w:val="002A7D77"/>
    <w:rsid w:val="002B09A6"/>
    <w:rsid w:val="002B1A78"/>
    <w:rsid w:val="002B34BB"/>
    <w:rsid w:val="002B4318"/>
    <w:rsid w:val="002B5EE2"/>
    <w:rsid w:val="002C35FA"/>
    <w:rsid w:val="002C3675"/>
    <w:rsid w:val="002C3AC3"/>
    <w:rsid w:val="002C4827"/>
    <w:rsid w:val="002D10C8"/>
    <w:rsid w:val="002D24CE"/>
    <w:rsid w:val="002D2875"/>
    <w:rsid w:val="002D7397"/>
    <w:rsid w:val="002E004C"/>
    <w:rsid w:val="002E08FE"/>
    <w:rsid w:val="002E0A4D"/>
    <w:rsid w:val="002E19E5"/>
    <w:rsid w:val="002F06B5"/>
    <w:rsid w:val="002F121B"/>
    <w:rsid w:val="002F2559"/>
    <w:rsid w:val="002F4011"/>
    <w:rsid w:val="002F5412"/>
    <w:rsid w:val="002F5787"/>
    <w:rsid w:val="002F7D9B"/>
    <w:rsid w:val="003022B7"/>
    <w:rsid w:val="0030754F"/>
    <w:rsid w:val="003115D8"/>
    <w:rsid w:val="00314057"/>
    <w:rsid w:val="00317FBC"/>
    <w:rsid w:val="00321531"/>
    <w:rsid w:val="00324A6B"/>
    <w:rsid w:val="003255D4"/>
    <w:rsid w:val="0032564F"/>
    <w:rsid w:val="003258FF"/>
    <w:rsid w:val="0033124C"/>
    <w:rsid w:val="00341144"/>
    <w:rsid w:val="003500B4"/>
    <w:rsid w:val="00350777"/>
    <w:rsid w:val="003507C1"/>
    <w:rsid w:val="003519A1"/>
    <w:rsid w:val="003529B5"/>
    <w:rsid w:val="00352B48"/>
    <w:rsid w:val="00354F9D"/>
    <w:rsid w:val="00355D3D"/>
    <w:rsid w:val="0036355B"/>
    <w:rsid w:val="003641D6"/>
    <w:rsid w:val="00364AAA"/>
    <w:rsid w:val="00365B89"/>
    <w:rsid w:val="00365BD5"/>
    <w:rsid w:val="00365BDD"/>
    <w:rsid w:val="00365C4B"/>
    <w:rsid w:val="0037543C"/>
    <w:rsid w:val="00377ED6"/>
    <w:rsid w:val="00381C41"/>
    <w:rsid w:val="00382D5C"/>
    <w:rsid w:val="00386A5A"/>
    <w:rsid w:val="003901C3"/>
    <w:rsid w:val="00392839"/>
    <w:rsid w:val="00392F66"/>
    <w:rsid w:val="003A10B4"/>
    <w:rsid w:val="003A35D4"/>
    <w:rsid w:val="003A4C03"/>
    <w:rsid w:val="003B051B"/>
    <w:rsid w:val="003B2C15"/>
    <w:rsid w:val="003B31E9"/>
    <w:rsid w:val="003B5B6F"/>
    <w:rsid w:val="003B7AA8"/>
    <w:rsid w:val="003C2EE7"/>
    <w:rsid w:val="003C3BAC"/>
    <w:rsid w:val="003C3D0C"/>
    <w:rsid w:val="003C515E"/>
    <w:rsid w:val="003C51FD"/>
    <w:rsid w:val="003C5413"/>
    <w:rsid w:val="003C7456"/>
    <w:rsid w:val="003C769A"/>
    <w:rsid w:val="003D12C6"/>
    <w:rsid w:val="003D1CA4"/>
    <w:rsid w:val="003D226B"/>
    <w:rsid w:val="003D48D5"/>
    <w:rsid w:val="003D492C"/>
    <w:rsid w:val="003D579F"/>
    <w:rsid w:val="003D622A"/>
    <w:rsid w:val="003E004C"/>
    <w:rsid w:val="003E33A1"/>
    <w:rsid w:val="003E7C12"/>
    <w:rsid w:val="003E7FE8"/>
    <w:rsid w:val="003F051D"/>
    <w:rsid w:val="003F346E"/>
    <w:rsid w:val="003F4581"/>
    <w:rsid w:val="003F4943"/>
    <w:rsid w:val="003F4944"/>
    <w:rsid w:val="003F4F22"/>
    <w:rsid w:val="003F5668"/>
    <w:rsid w:val="003F6FAB"/>
    <w:rsid w:val="004028C5"/>
    <w:rsid w:val="00406453"/>
    <w:rsid w:val="00406939"/>
    <w:rsid w:val="00413F72"/>
    <w:rsid w:val="004144DE"/>
    <w:rsid w:val="004146ED"/>
    <w:rsid w:val="00415F1F"/>
    <w:rsid w:val="00422B3C"/>
    <w:rsid w:val="00423143"/>
    <w:rsid w:val="00431F48"/>
    <w:rsid w:val="00435182"/>
    <w:rsid w:val="0043709C"/>
    <w:rsid w:val="00440169"/>
    <w:rsid w:val="004406D6"/>
    <w:rsid w:val="00442472"/>
    <w:rsid w:val="00451870"/>
    <w:rsid w:val="00455666"/>
    <w:rsid w:val="00460B67"/>
    <w:rsid w:val="004621B8"/>
    <w:rsid w:val="00466862"/>
    <w:rsid w:val="00466E2B"/>
    <w:rsid w:val="004727E1"/>
    <w:rsid w:val="00472CB4"/>
    <w:rsid w:val="00474CAA"/>
    <w:rsid w:val="00477188"/>
    <w:rsid w:val="004771FC"/>
    <w:rsid w:val="00480372"/>
    <w:rsid w:val="00480C39"/>
    <w:rsid w:val="004866B8"/>
    <w:rsid w:val="0048797F"/>
    <w:rsid w:val="00487C54"/>
    <w:rsid w:val="00490E2B"/>
    <w:rsid w:val="0049155D"/>
    <w:rsid w:val="00491BE4"/>
    <w:rsid w:val="0049235B"/>
    <w:rsid w:val="004972F5"/>
    <w:rsid w:val="004A1A9D"/>
    <w:rsid w:val="004A20B0"/>
    <w:rsid w:val="004A5796"/>
    <w:rsid w:val="004A6624"/>
    <w:rsid w:val="004B1CE7"/>
    <w:rsid w:val="004B2814"/>
    <w:rsid w:val="004B6238"/>
    <w:rsid w:val="004C04EE"/>
    <w:rsid w:val="004C13C9"/>
    <w:rsid w:val="004C1C59"/>
    <w:rsid w:val="004C29E1"/>
    <w:rsid w:val="004D1102"/>
    <w:rsid w:val="004D2313"/>
    <w:rsid w:val="004D3831"/>
    <w:rsid w:val="004D6394"/>
    <w:rsid w:val="004D639A"/>
    <w:rsid w:val="004D64BD"/>
    <w:rsid w:val="004D74F4"/>
    <w:rsid w:val="004D7F5A"/>
    <w:rsid w:val="004E21C7"/>
    <w:rsid w:val="004E30FB"/>
    <w:rsid w:val="004E3947"/>
    <w:rsid w:val="004E4160"/>
    <w:rsid w:val="004E507E"/>
    <w:rsid w:val="004E5F22"/>
    <w:rsid w:val="004E6598"/>
    <w:rsid w:val="004E6F47"/>
    <w:rsid w:val="004F490E"/>
    <w:rsid w:val="00500838"/>
    <w:rsid w:val="0050187A"/>
    <w:rsid w:val="00501CC3"/>
    <w:rsid w:val="00503B63"/>
    <w:rsid w:val="00503E7B"/>
    <w:rsid w:val="00505907"/>
    <w:rsid w:val="0050616E"/>
    <w:rsid w:val="005071F2"/>
    <w:rsid w:val="00514E91"/>
    <w:rsid w:val="005165C4"/>
    <w:rsid w:val="0052180C"/>
    <w:rsid w:val="00523786"/>
    <w:rsid w:val="0052449C"/>
    <w:rsid w:val="00524DE9"/>
    <w:rsid w:val="00525CCC"/>
    <w:rsid w:val="00525E22"/>
    <w:rsid w:val="0052708C"/>
    <w:rsid w:val="0053385E"/>
    <w:rsid w:val="00535506"/>
    <w:rsid w:val="005443F7"/>
    <w:rsid w:val="00544A09"/>
    <w:rsid w:val="00546BC0"/>
    <w:rsid w:val="00547B08"/>
    <w:rsid w:val="00551637"/>
    <w:rsid w:val="005519D4"/>
    <w:rsid w:val="00554256"/>
    <w:rsid w:val="00554DA8"/>
    <w:rsid w:val="0055500A"/>
    <w:rsid w:val="00557224"/>
    <w:rsid w:val="00566440"/>
    <w:rsid w:val="00570DF8"/>
    <w:rsid w:val="00572DD8"/>
    <w:rsid w:val="00573F8D"/>
    <w:rsid w:val="00575806"/>
    <w:rsid w:val="00580D27"/>
    <w:rsid w:val="00582FF9"/>
    <w:rsid w:val="00587845"/>
    <w:rsid w:val="00590FEF"/>
    <w:rsid w:val="005932C7"/>
    <w:rsid w:val="005A2ACD"/>
    <w:rsid w:val="005A3EC8"/>
    <w:rsid w:val="005A7255"/>
    <w:rsid w:val="005A73D2"/>
    <w:rsid w:val="005A79FA"/>
    <w:rsid w:val="005A7AB9"/>
    <w:rsid w:val="005B5DC1"/>
    <w:rsid w:val="005C0945"/>
    <w:rsid w:val="005C50F2"/>
    <w:rsid w:val="005D1EA5"/>
    <w:rsid w:val="005D24BB"/>
    <w:rsid w:val="005D25AE"/>
    <w:rsid w:val="005D4959"/>
    <w:rsid w:val="005D501D"/>
    <w:rsid w:val="005D51B5"/>
    <w:rsid w:val="005D7B48"/>
    <w:rsid w:val="005E1E07"/>
    <w:rsid w:val="005E3F46"/>
    <w:rsid w:val="005E468A"/>
    <w:rsid w:val="005E792A"/>
    <w:rsid w:val="005F086B"/>
    <w:rsid w:val="005F4D1C"/>
    <w:rsid w:val="005F5406"/>
    <w:rsid w:val="005F5748"/>
    <w:rsid w:val="005F5A0D"/>
    <w:rsid w:val="00600181"/>
    <w:rsid w:val="00600F0C"/>
    <w:rsid w:val="006027A7"/>
    <w:rsid w:val="0060444F"/>
    <w:rsid w:val="006048C4"/>
    <w:rsid w:val="00604AE5"/>
    <w:rsid w:val="006054D1"/>
    <w:rsid w:val="00611849"/>
    <w:rsid w:val="006120D9"/>
    <w:rsid w:val="00614DF0"/>
    <w:rsid w:val="00614FD4"/>
    <w:rsid w:val="006169B4"/>
    <w:rsid w:val="00620038"/>
    <w:rsid w:val="00631F1B"/>
    <w:rsid w:val="006345CA"/>
    <w:rsid w:val="00634A9B"/>
    <w:rsid w:val="00634B4D"/>
    <w:rsid w:val="00635629"/>
    <w:rsid w:val="00635DB8"/>
    <w:rsid w:val="00642F47"/>
    <w:rsid w:val="00643A3D"/>
    <w:rsid w:val="0064679A"/>
    <w:rsid w:val="006473D3"/>
    <w:rsid w:val="006508AB"/>
    <w:rsid w:val="006519FC"/>
    <w:rsid w:val="00651DAB"/>
    <w:rsid w:val="00653F8E"/>
    <w:rsid w:val="00655791"/>
    <w:rsid w:val="00670D77"/>
    <w:rsid w:val="006726CA"/>
    <w:rsid w:val="0067790D"/>
    <w:rsid w:val="00681711"/>
    <w:rsid w:val="00683BAF"/>
    <w:rsid w:val="0068421F"/>
    <w:rsid w:val="006862E2"/>
    <w:rsid w:val="006863C5"/>
    <w:rsid w:val="00693CAD"/>
    <w:rsid w:val="006A19CD"/>
    <w:rsid w:val="006B2465"/>
    <w:rsid w:val="006B3D88"/>
    <w:rsid w:val="006B7DB4"/>
    <w:rsid w:val="006C1B02"/>
    <w:rsid w:val="006C228B"/>
    <w:rsid w:val="006C4DCC"/>
    <w:rsid w:val="006C7D1E"/>
    <w:rsid w:val="006D0939"/>
    <w:rsid w:val="006D35F2"/>
    <w:rsid w:val="006D45DE"/>
    <w:rsid w:val="006D4953"/>
    <w:rsid w:val="006E1D56"/>
    <w:rsid w:val="006E3873"/>
    <w:rsid w:val="006E798A"/>
    <w:rsid w:val="006F315A"/>
    <w:rsid w:val="00700225"/>
    <w:rsid w:val="0070160D"/>
    <w:rsid w:val="00703EC1"/>
    <w:rsid w:val="007078E7"/>
    <w:rsid w:val="00714755"/>
    <w:rsid w:val="00714B6F"/>
    <w:rsid w:val="00715F9F"/>
    <w:rsid w:val="00722772"/>
    <w:rsid w:val="00722DF0"/>
    <w:rsid w:val="00722F0B"/>
    <w:rsid w:val="007276E1"/>
    <w:rsid w:val="00727885"/>
    <w:rsid w:val="00730450"/>
    <w:rsid w:val="00730DFA"/>
    <w:rsid w:val="00730E07"/>
    <w:rsid w:val="00734162"/>
    <w:rsid w:val="0073654B"/>
    <w:rsid w:val="00740877"/>
    <w:rsid w:val="00745FE2"/>
    <w:rsid w:val="00746B22"/>
    <w:rsid w:val="0075207A"/>
    <w:rsid w:val="00752A31"/>
    <w:rsid w:val="00754B76"/>
    <w:rsid w:val="007559F8"/>
    <w:rsid w:val="0076176F"/>
    <w:rsid w:val="00762296"/>
    <w:rsid w:val="007637AD"/>
    <w:rsid w:val="0076380B"/>
    <w:rsid w:val="00766920"/>
    <w:rsid w:val="00766975"/>
    <w:rsid w:val="00767927"/>
    <w:rsid w:val="00773CED"/>
    <w:rsid w:val="0078273F"/>
    <w:rsid w:val="00790D46"/>
    <w:rsid w:val="00791BE3"/>
    <w:rsid w:val="007A43F8"/>
    <w:rsid w:val="007A4B66"/>
    <w:rsid w:val="007A57A2"/>
    <w:rsid w:val="007A67C6"/>
    <w:rsid w:val="007A70A9"/>
    <w:rsid w:val="007B5839"/>
    <w:rsid w:val="007B6568"/>
    <w:rsid w:val="007B6ED0"/>
    <w:rsid w:val="007C3F0E"/>
    <w:rsid w:val="007C7017"/>
    <w:rsid w:val="007C792C"/>
    <w:rsid w:val="007D19DD"/>
    <w:rsid w:val="007D23D2"/>
    <w:rsid w:val="007D4083"/>
    <w:rsid w:val="007D6742"/>
    <w:rsid w:val="007D7D0D"/>
    <w:rsid w:val="007E1344"/>
    <w:rsid w:val="007F0BE5"/>
    <w:rsid w:val="00801440"/>
    <w:rsid w:val="0080410A"/>
    <w:rsid w:val="008054A7"/>
    <w:rsid w:val="00805B9D"/>
    <w:rsid w:val="0080657F"/>
    <w:rsid w:val="00811A36"/>
    <w:rsid w:val="0081285C"/>
    <w:rsid w:val="00820544"/>
    <w:rsid w:val="008233EE"/>
    <w:rsid w:val="00823CFC"/>
    <w:rsid w:val="008256D8"/>
    <w:rsid w:val="008275A7"/>
    <w:rsid w:val="00832D0E"/>
    <w:rsid w:val="008336EC"/>
    <w:rsid w:val="00834899"/>
    <w:rsid w:val="00835AF9"/>
    <w:rsid w:val="008417F4"/>
    <w:rsid w:val="008502A2"/>
    <w:rsid w:val="00855132"/>
    <w:rsid w:val="0086409E"/>
    <w:rsid w:val="008641A8"/>
    <w:rsid w:val="00864E33"/>
    <w:rsid w:val="00865F9E"/>
    <w:rsid w:val="008661C3"/>
    <w:rsid w:val="00871786"/>
    <w:rsid w:val="008742B6"/>
    <w:rsid w:val="0087633C"/>
    <w:rsid w:val="008768E8"/>
    <w:rsid w:val="00877F4D"/>
    <w:rsid w:val="00880C80"/>
    <w:rsid w:val="00882539"/>
    <w:rsid w:val="008851A4"/>
    <w:rsid w:val="00893CAB"/>
    <w:rsid w:val="00896891"/>
    <w:rsid w:val="00897BD0"/>
    <w:rsid w:val="008A5173"/>
    <w:rsid w:val="008A5CAF"/>
    <w:rsid w:val="008A7242"/>
    <w:rsid w:val="008B457E"/>
    <w:rsid w:val="008B7AF7"/>
    <w:rsid w:val="008C3371"/>
    <w:rsid w:val="008C5C4E"/>
    <w:rsid w:val="008C6C57"/>
    <w:rsid w:val="008D0A29"/>
    <w:rsid w:val="008D5C4E"/>
    <w:rsid w:val="008D7E35"/>
    <w:rsid w:val="008E1350"/>
    <w:rsid w:val="008E279C"/>
    <w:rsid w:val="008E2814"/>
    <w:rsid w:val="008E2887"/>
    <w:rsid w:val="008E39DB"/>
    <w:rsid w:val="008E4E08"/>
    <w:rsid w:val="008E6D87"/>
    <w:rsid w:val="008F1A1A"/>
    <w:rsid w:val="008F388F"/>
    <w:rsid w:val="008F3E5C"/>
    <w:rsid w:val="008F63A0"/>
    <w:rsid w:val="00904A0C"/>
    <w:rsid w:val="00910514"/>
    <w:rsid w:val="00911A11"/>
    <w:rsid w:val="0091225F"/>
    <w:rsid w:val="0091397A"/>
    <w:rsid w:val="00914567"/>
    <w:rsid w:val="00914609"/>
    <w:rsid w:val="00914D1C"/>
    <w:rsid w:val="00916460"/>
    <w:rsid w:val="00924ADF"/>
    <w:rsid w:val="009302C8"/>
    <w:rsid w:val="00931068"/>
    <w:rsid w:val="009310F7"/>
    <w:rsid w:val="009319AC"/>
    <w:rsid w:val="0093466B"/>
    <w:rsid w:val="00941678"/>
    <w:rsid w:val="009443D8"/>
    <w:rsid w:val="00946BE5"/>
    <w:rsid w:val="009511C5"/>
    <w:rsid w:val="009569CD"/>
    <w:rsid w:val="00956BDB"/>
    <w:rsid w:val="00956CB0"/>
    <w:rsid w:val="00961188"/>
    <w:rsid w:val="009668C3"/>
    <w:rsid w:val="009743CE"/>
    <w:rsid w:val="00982327"/>
    <w:rsid w:val="00982765"/>
    <w:rsid w:val="0098367C"/>
    <w:rsid w:val="009846BA"/>
    <w:rsid w:val="0098743E"/>
    <w:rsid w:val="00991057"/>
    <w:rsid w:val="00992709"/>
    <w:rsid w:val="009927F7"/>
    <w:rsid w:val="00992D27"/>
    <w:rsid w:val="00994766"/>
    <w:rsid w:val="00995020"/>
    <w:rsid w:val="00996C55"/>
    <w:rsid w:val="009A1721"/>
    <w:rsid w:val="009A1D14"/>
    <w:rsid w:val="009A442B"/>
    <w:rsid w:val="009A690A"/>
    <w:rsid w:val="009B0D2A"/>
    <w:rsid w:val="009B1931"/>
    <w:rsid w:val="009B1DE1"/>
    <w:rsid w:val="009B3AFE"/>
    <w:rsid w:val="009B4914"/>
    <w:rsid w:val="009B6C2E"/>
    <w:rsid w:val="009C12A8"/>
    <w:rsid w:val="009C2F06"/>
    <w:rsid w:val="009C6799"/>
    <w:rsid w:val="009C781A"/>
    <w:rsid w:val="009D24E6"/>
    <w:rsid w:val="009D2894"/>
    <w:rsid w:val="009D6E16"/>
    <w:rsid w:val="009D6E22"/>
    <w:rsid w:val="009D7167"/>
    <w:rsid w:val="009E07EC"/>
    <w:rsid w:val="009E42E2"/>
    <w:rsid w:val="009E5965"/>
    <w:rsid w:val="009F0090"/>
    <w:rsid w:val="009F4370"/>
    <w:rsid w:val="009F49BC"/>
    <w:rsid w:val="009F5559"/>
    <w:rsid w:val="00A0282E"/>
    <w:rsid w:val="00A02952"/>
    <w:rsid w:val="00A05A86"/>
    <w:rsid w:val="00A111F7"/>
    <w:rsid w:val="00A15AE6"/>
    <w:rsid w:val="00A16600"/>
    <w:rsid w:val="00A20EB0"/>
    <w:rsid w:val="00A24EDD"/>
    <w:rsid w:val="00A24FAD"/>
    <w:rsid w:val="00A2514C"/>
    <w:rsid w:val="00A31032"/>
    <w:rsid w:val="00A31923"/>
    <w:rsid w:val="00A35705"/>
    <w:rsid w:val="00A40E6E"/>
    <w:rsid w:val="00A4134B"/>
    <w:rsid w:val="00A431FF"/>
    <w:rsid w:val="00A50AF9"/>
    <w:rsid w:val="00A516BD"/>
    <w:rsid w:val="00A51D6D"/>
    <w:rsid w:val="00A5292F"/>
    <w:rsid w:val="00A55B9B"/>
    <w:rsid w:val="00A56E00"/>
    <w:rsid w:val="00A5701C"/>
    <w:rsid w:val="00A60B10"/>
    <w:rsid w:val="00A60C05"/>
    <w:rsid w:val="00A60C89"/>
    <w:rsid w:val="00A6636F"/>
    <w:rsid w:val="00A66781"/>
    <w:rsid w:val="00A67940"/>
    <w:rsid w:val="00A70B8C"/>
    <w:rsid w:val="00A7187E"/>
    <w:rsid w:val="00A72495"/>
    <w:rsid w:val="00A73817"/>
    <w:rsid w:val="00A75BFE"/>
    <w:rsid w:val="00A7669E"/>
    <w:rsid w:val="00A77B2B"/>
    <w:rsid w:val="00A821FF"/>
    <w:rsid w:val="00A83186"/>
    <w:rsid w:val="00A864A4"/>
    <w:rsid w:val="00A871F6"/>
    <w:rsid w:val="00A87F29"/>
    <w:rsid w:val="00A943EF"/>
    <w:rsid w:val="00A948D8"/>
    <w:rsid w:val="00A95310"/>
    <w:rsid w:val="00A96240"/>
    <w:rsid w:val="00AA3B5D"/>
    <w:rsid w:val="00AA7FB2"/>
    <w:rsid w:val="00AB61A2"/>
    <w:rsid w:val="00AB6306"/>
    <w:rsid w:val="00AC6E16"/>
    <w:rsid w:val="00AD06FF"/>
    <w:rsid w:val="00AD18D1"/>
    <w:rsid w:val="00AD72E4"/>
    <w:rsid w:val="00AE0247"/>
    <w:rsid w:val="00AE1F57"/>
    <w:rsid w:val="00AE2D13"/>
    <w:rsid w:val="00AE4CBE"/>
    <w:rsid w:val="00AF013C"/>
    <w:rsid w:val="00AF4524"/>
    <w:rsid w:val="00AF617D"/>
    <w:rsid w:val="00AF6DF3"/>
    <w:rsid w:val="00B004A6"/>
    <w:rsid w:val="00B02682"/>
    <w:rsid w:val="00B042D3"/>
    <w:rsid w:val="00B04DB5"/>
    <w:rsid w:val="00B125B0"/>
    <w:rsid w:val="00B13208"/>
    <w:rsid w:val="00B22542"/>
    <w:rsid w:val="00B22EC8"/>
    <w:rsid w:val="00B230DF"/>
    <w:rsid w:val="00B314DA"/>
    <w:rsid w:val="00B34551"/>
    <w:rsid w:val="00B34959"/>
    <w:rsid w:val="00B3606F"/>
    <w:rsid w:val="00B41061"/>
    <w:rsid w:val="00B41678"/>
    <w:rsid w:val="00B416B7"/>
    <w:rsid w:val="00B45DA5"/>
    <w:rsid w:val="00B46897"/>
    <w:rsid w:val="00B46F10"/>
    <w:rsid w:val="00B473DF"/>
    <w:rsid w:val="00B530AC"/>
    <w:rsid w:val="00B533E6"/>
    <w:rsid w:val="00B61E14"/>
    <w:rsid w:val="00B62584"/>
    <w:rsid w:val="00B626B1"/>
    <w:rsid w:val="00B62B5C"/>
    <w:rsid w:val="00B62BCE"/>
    <w:rsid w:val="00B63594"/>
    <w:rsid w:val="00B64F70"/>
    <w:rsid w:val="00B6685D"/>
    <w:rsid w:val="00B67147"/>
    <w:rsid w:val="00B708ED"/>
    <w:rsid w:val="00B743DD"/>
    <w:rsid w:val="00B74D80"/>
    <w:rsid w:val="00B74DCB"/>
    <w:rsid w:val="00B755EA"/>
    <w:rsid w:val="00B76472"/>
    <w:rsid w:val="00B776BA"/>
    <w:rsid w:val="00B8266D"/>
    <w:rsid w:val="00B82955"/>
    <w:rsid w:val="00B834F0"/>
    <w:rsid w:val="00B845FB"/>
    <w:rsid w:val="00B8499E"/>
    <w:rsid w:val="00B84F9D"/>
    <w:rsid w:val="00B87DCB"/>
    <w:rsid w:val="00B90D13"/>
    <w:rsid w:val="00B91E4A"/>
    <w:rsid w:val="00B93B59"/>
    <w:rsid w:val="00B95234"/>
    <w:rsid w:val="00B96293"/>
    <w:rsid w:val="00B97F58"/>
    <w:rsid w:val="00BA0E7F"/>
    <w:rsid w:val="00BA62DC"/>
    <w:rsid w:val="00BB006F"/>
    <w:rsid w:val="00BB228E"/>
    <w:rsid w:val="00BB2C37"/>
    <w:rsid w:val="00BB2CE4"/>
    <w:rsid w:val="00BB49EA"/>
    <w:rsid w:val="00BB4EF8"/>
    <w:rsid w:val="00BB5E4C"/>
    <w:rsid w:val="00BB7AAB"/>
    <w:rsid w:val="00BC0008"/>
    <w:rsid w:val="00BC008B"/>
    <w:rsid w:val="00BC1177"/>
    <w:rsid w:val="00BC2A4B"/>
    <w:rsid w:val="00BD3396"/>
    <w:rsid w:val="00BD4A23"/>
    <w:rsid w:val="00BD6896"/>
    <w:rsid w:val="00BD6B37"/>
    <w:rsid w:val="00BE0271"/>
    <w:rsid w:val="00BE20AC"/>
    <w:rsid w:val="00BE2DC3"/>
    <w:rsid w:val="00BE4DCD"/>
    <w:rsid w:val="00BE6D2B"/>
    <w:rsid w:val="00BE6FB2"/>
    <w:rsid w:val="00BE7900"/>
    <w:rsid w:val="00BF3CA9"/>
    <w:rsid w:val="00BF59EC"/>
    <w:rsid w:val="00BF5FC8"/>
    <w:rsid w:val="00BF605C"/>
    <w:rsid w:val="00BF67BD"/>
    <w:rsid w:val="00BF78CA"/>
    <w:rsid w:val="00C0096B"/>
    <w:rsid w:val="00C01063"/>
    <w:rsid w:val="00C014EB"/>
    <w:rsid w:val="00C03EAD"/>
    <w:rsid w:val="00C11E8D"/>
    <w:rsid w:val="00C124B0"/>
    <w:rsid w:val="00C15B5B"/>
    <w:rsid w:val="00C15E28"/>
    <w:rsid w:val="00C171DF"/>
    <w:rsid w:val="00C17756"/>
    <w:rsid w:val="00C21887"/>
    <w:rsid w:val="00C2401A"/>
    <w:rsid w:val="00C24B31"/>
    <w:rsid w:val="00C26428"/>
    <w:rsid w:val="00C26E88"/>
    <w:rsid w:val="00C40623"/>
    <w:rsid w:val="00C4187E"/>
    <w:rsid w:val="00C44BEE"/>
    <w:rsid w:val="00C47900"/>
    <w:rsid w:val="00C50599"/>
    <w:rsid w:val="00C541F0"/>
    <w:rsid w:val="00C54DC3"/>
    <w:rsid w:val="00C5667C"/>
    <w:rsid w:val="00C56CC7"/>
    <w:rsid w:val="00C601DC"/>
    <w:rsid w:val="00C61465"/>
    <w:rsid w:val="00C617E2"/>
    <w:rsid w:val="00C63579"/>
    <w:rsid w:val="00C63730"/>
    <w:rsid w:val="00C63D07"/>
    <w:rsid w:val="00C66C3C"/>
    <w:rsid w:val="00C672CA"/>
    <w:rsid w:val="00C71807"/>
    <w:rsid w:val="00C73CDE"/>
    <w:rsid w:val="00C74A30"/>
    <w:rsid w:val="00C74C91"/>
    <w:rsid w:val="00C770BD"/>
    <w:rsid w:val="00C822ED"/>
    <w:rsid w:val="00C83CAC"/>
    <w:rsid w:val="00C846E7"/>
    <w:rsid w:val="00C92F19"/>
    <w:rsid w:val="00C950D1"/>
    <w:rsid w:val="00C959DA"/>
    <w:rsid w:val="00CA07DD"/>
    <w:rsid w:val="00CA0E31"/>
    <w:rsid w:val="00CA255F"/>
    <w:rsid w:val="00CA28BB"/>
    <w:rsid w:val="00CA6EF3"/>
    <w:rsid w:val="00CC0462"/>
    <w:rsid w:val="00CC1396"/>
    <w:rsid w:val="00CC33D6"/>
    <w:rsid w:val="00CC4707"/>
    <w:rsid w:val="00CD18DF"/>
    <w:rsid w:val="00CD3B0D"/>
    <w:rsid w:val="00CD4496"/>
    <w:rsid w:val="00CD51A3"/>
    <w:rsid w:val="00CD7F7B"/>
    <w:rsid w:val="00CE2FE0"/>
    <w:rsid w:val="00CE4195"/>
    <w:rsid w:val="00CE4C0B"/>
    <w:rsid w:val="00CE5B5C"/>
    <w:rsid w:val="00CF25F5"/>
    <w:rsid w:val="00D04AC7"/>
    <w:rsid w:val="00D0535F"/>
    <w:rsid w:val="00D12319"/>
    <w:rsid w:val="00D12EA0"/>
    <w:rsid w:val="00D152B7"/>
    <w:rsid w:val="00D16757"/>
    <w:rsid w:val="00D17539"/>
    <w:rsid w:val="00D22742"/>
    <w:rsid w:val="00D260BD"/>
    <w:rsid w:val="00D26C00"/>
    <w:rsid w:val="00D30B56"/>
    <w:rsid w:val="00D36075"/>
    <w:rsid w:val="00D378A0"/>
    <w:rsid w:val="00D41A6B"/>
    <w:rsid w:val="00D43E90"/>
    <w:rsid w:val="00D44A86"/>
    <w:rsid w:val="00D44E9E"/>
    <w:rsid w:val="00D46833"/>
    <w:rsid w:val="00D51188"/>
    <w:rsid w:val="00D53867"/>
    <w:rsid w:val="00D556F1"/>
    <w:rsid w:val="00D57076"/>
    <w:rsid w:val="00D57601"/>
    <w:rsid w:val="00D61C73"/>
    <w:rsid w:val="00D64CBB"/>
    <w:rsid w:val="00D6562A"/>
    <w:rsid w:val="00D66E84"/>
    <w:rsid w:val="00D67A31"/>
    <w:rsid w:val="00D75115"/>
    <w:rsid w:val="00D80AAC"/>
    <w:rsid w:val="00D83302"/>
    <w:rsid w:val="00D857E0"/>
    <w:rsid w:val="00D922C6"/>
    <w:rsid w:val="00D94BDB"/>
    <w:rsid w:val="00D955CE"/>
    <w:rsid w:val="00D96A13"/>
    <w:rsid w:val="00DA6F35"/>
    <w:rsid w:val="00DB0483"/>
    <w:rsid w:val="00DB2915"/>
    <w:rsid w:val="00DC1647"/>
    <w:rsid w:val="00DC4E9F"/>
    <w:rsid w:val="00DC6BC9"/>
    <w:rsid w:val="00DD24F5"/>
    <w:rsid w:val="00DD58B2"/>
    <w:rsid w:val="00DE0295"/>
    <w:rsid w:val="00DE3EB3"/>
    <w:rsid w:val="00DE6D2C"/>
    <w:rsid w:val="00DF26E5"/>
    <w:rsid w:val="00DF41C1"/>
    <w:rsid w:val="00DF5C44"/>
    <w:rsid w:val="00E00FA1"/>
    <w:rsid w:val="00E022CA"/>
    <w:rsid w:val="00E038A2"/>
    <w:rsid w:val="00E03A49"/>
    <w:rsid w:val="00E060C2"/>
    <w:rsid w:val="00E10BA5"/>
    <w:rsid w:val="00E12EF3"/>
    <w:rsid w:val="00E15842"/>
    <w:rsid w:val="00E179AB"/>
    <w:rsid w:val="00E17DC5"/>
    <w:rsid w:val="00E17FE4"/>
    <w:rsid w:val="00E2017B"/>
    <w:rsid w:val="00E210B6"/>
    <w:rsid w:val="00E25A37"/>
    <w:rsid w:val="00E26F12"/>
    <w:rsid w:val="00E30158"/>
    <w:rsid w:val="00E30A63"/>
    <w:rsid w:val="00E3162E"/>
    <w:rsid w:val="00E33145"/>
    <w:rsid w:val="00E3481A"/>
    <w:rsid w:val="00E35299"/>
    <w:rsid w:val="00E3662C"/>
    <w:rsid w:val="00E42F91"/>
    <w:rsid w:val="00E448AC"/>
    <w:rsid w:val="00E4591A"/>
    <w:rsid w:val="00E45EE1"/>
    <w:rsid w:val="00E5545E"/>
    <w:rsid w:val="00E556D0"/>
    <w:rsid w:val="00E61E5A"/>
    <w:rsid w:val="00E65EF4"/>
    <w:rsid w:val="00E66F0F"/>
    <w:rsid w:val="00E7080E"/>
    <w:rsid w:val="00E74576"/>
    <w:rsid w:val="00E75452"/>
    <w:rsid w:val="00E81FD6"/>
    <w:rsid w:val="00E85ED0"/>
    <w:rsid w:val="00E901B5"/>
    <w:rsid w:val="00E91781"/>
    <w:rsid w:val="00E93862"/>
    <w:rsid w:val="00E94E15"/>
    <w:rsid w:val="00E95725"/>
    <w:rsid w:val="00E95B1F"/>
    <w:rsid w:val="00EA02E8"/>
    <w:rsid w:val="00EA3140"/>
    <w:rsid w:val="00EA363C"/>
    <w:rsid w:val="00EA4A16"/>
    <w:rsid w:val="00EA4B2E"/>
    <w:rsid w:val="00EA4F03"/>
    <w:rsid w:val="00EA5E08"/>
    <w:rsid w:val="00EA6879"/>
    <w:rsid w:val="00EA7009"/>
    <w:rsid w:val="00EB1E4C"/>
    <w:rsid w:val="00EB488C"/>
    <w:rsid w:val="00EC0819"/>
    <w:rsid w:val="00EC2282"/>
    <w:rsid w:val="00EC40AF"/>
    <w:rsid w:val="00EC65C3"/>
    <w:rsid w:val="00ED1525"/>
    <w:rsid w:val="00ED4B56"/>
    <w:rsid w:val="00ED6E56"/>
    <w:rsid w:val="00EE2750"/>
    <w:rsid w:val="00EE4D25"/>
    <w:rsid w:val="00EE5D07"/>
    <w:rsid w:val="00EE6BED"/>
    <w:rsid w:val="00EE7592"/>
    <w:rsid w:val="00EF11A6"/>
    <w:rsid w:val="00EF3544"/>
    <w:rsid w:val="00EF5903"/>
    <w:rsid w:val="00F009EB"/>
    <w:rsid w:val="00F04895"/>
    <w:rsid w:val="00F053B6"/>
    <w:rsid w:val="00F210E7"/>
    <w:rsid w:val="00F2116B"/>
    <w:rsid w:val="00F24D12"/>
    <w:rsid w:val="00F2614C"/>
    <w:rsid w:val="00F30176"/>
    <w:rsid w:val="00F316E3"/>
    <w:rsid w:val="00F33DDD"/>
    <w:rsid w:val="00F41E2F"/>
    <w:rsid w:val="00F53BBA"/>
    <w:rsid w:val="00F56558"/>
    <w:rsid w:val="00F569B9"/>
    <w:rsid w:val="00F571A3"/>
    <w:rsid w:val="00F60261"/>
    <w:rsid w:val="00F60C7B"/>
    <w:rsid w:val="00F61BD5"/>
    <w:rsid w:val="00F6228B"/>
    <w:rsid w:val="00F63A99"/>
    <w:rsid w:val="00F66ABF"/>
    <w:rsid w:val="00F726F1"/>
    <w:rsid w:val="00F81091"/>
    <w:rsid w:val="00F841F0"/>
    <w:rsid w:val="00F9057F"/>
    <w:rsid w:val="00F942D4"/>
    <w:rsid w:val="00F9505B"/>
    <w:rsid w:val="00FA04B7"/>
    <w:rsid w:val="00FA1514"/>
    <w:rsid w:val="00FA1548"/>
    <w:rsid w:val="00FA226F"/>
    <w:rsid w:val="00FA37B6"/>
    <w:rsid w:val="00FB080F"/>
    <w:rsid w:val="00FB15A0"/>
    <w:rsid w:val="00FB21D3"/>
    <w:rsid w:val="00FB3192"/>
    <w:rsid w:val="00FB5C85"/>
    <w:rsid w:val="00FB7F4F"/>
    <w:rsid w:val="00FC0D33"/>
    <w:rsid w:val="00FC194C"/>
    <w:rsid w:val="00FC2B34"/>
    <w:rsid w:val="00FC3666"/>
    <w:rsid w:val="00FC59C6"/>
    <w:rsid w:val="00FC61A4"/>
    <w:rsid w:val="00FD2BF9"/>
    <w:rsid w:val="00FD40FE"/>
    <w:rsid w:val="00FD4D1A"/>
    <w:rsid w:val="00FD65C4"/>
    <w:rsid w:val="00FD7AFF"/>
    <w:rsid w:val="00FE03A8"/>
    <w:rsid w:val="00FE1B07"/>
    <w:rsid w:val="00FE23C6"/>
    <w:rsid w:val="00FE5FD7"/>
    <w:rsid w:val="00FE6EA3"/>
    <w:rsid w:val="00FE7CB9"/>
    <w:rsid w:val="00FF228D"/>
    <w:rsid w:val="00FF48D3"/>
    <w:rsid w:val="00FF6BE7"/>
    <w:rsid w:val="00FF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F9CC9"/>
  <w15:chartTrackingRefBased/>
  <w15:docId w15:val="{7F6A5455-D1E5-4499-809D-D09DEBB8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D3D"/>
    <w:rPr>
      <w:rFonts w:eastAsia="Times New Roman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9F49BC"/>
    <w:pPr>
      <w:keepNext/>
      <w:spacing w:line="276" w:lineRule="auto"/>
      <w:jc w:val="center"/>
      <w:outlineLvl w:val="0"/>
    </w:pPr>
    <w:rPr>
      <w:b/>
      <w:bCs/>
      <w:kern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4144DE"/>
    <w:pPr>
      <w:keepNext/>
      <w:spacing w:after="200" w:line="276" w:lineRule="auto"/>
      <w:ind w:firstLine="720"/>
      <w:jc w:val="both"/>
      <w:outlineLvl w:val="1"/>
    </w:pPr>
    <w:rPr>
      <w:rFonts w:eastAsia="Calibri"/>
      <w:b/>
      <w:bCs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autoRedefine/>
    <w:qFormat/>
    <w:rsid w:val="00D922C6"/>
    <w:pPr>
      <w:keepNext/>
      <w:spacing w:after="200" w:line="276" w:lineRule="auto"/>
      <w:ind w:firstLine="720"/>
      <w:jc w:val="both"/>
      <w:outlineLvl w:val="2"/>
    </w:pPr>
    <w:rPr>
      <w:b/>
      <w:bCs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5D3D"/>
    <w:pPr>
      <w:keepNext/>
      <w:spacing w:before="240" w:after="60"/>
      <w:outlineLvl w:val="3"/>
    </w:pPr>
    <w:rPr>
      <w:rFonts w:ascii="Calibri" w:hAnsi="Calibri"/>
      <w:b/>
      <w:bCs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semiHidden/>
    <w:rsid w:val="004144DE"/>
    <w:rPr>
      <w:b/>
      <w:bCs/>
      <w:i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rsid w:val="00DB0483"/>
    <w:pPr>
      <w:spacing w:before="60" w:after="200" w:line="276" w:lineRule="auto"/>
      <w:jc w:val="both"/>
    </w:pPr>
    <w:rPr>
      <w:rFonts w:ascii="Calibri" w:hAnsi="Calibri"/>
      <w:sz w:val="22"/>
      <w:szCs w:val="24"/>
    </w:rPr>
  </w:style>
  <w:style w:type="character" w:customStyle="1" w:styleId="Heading1Char">
    <w:name w:val="Heading 1 Char"/>
    <w:link w:val="Heading1"/>
    <w:rsid w:val="009F49BC"/>
    <w:rPr>
      <w:rFonts w:eastAsia="Times New Roman"/>
      <w:b/>
      <w:bCs/>
      <w:kern w:val="32"/>
      <w:sz w:val="28"/>
      <w:szCs w:val="32"/>
      <w:lang w:val="x-none" w:eastAsia="x-none"/>
    </w:rPr>
  </w:style>
  <w:style w:type="character" w:customStyle="1" w:styleId="Heading3Char">
    <w:name w:val="Heading 3 Char"/>
    <w:link w:val="Heading3"/>
    <w:rsid w:val="00D922C6"/>
    <w:rPr>
      <w:rFonts w:eastAsia="Times New Roman" w:cs="Arial"/>
      <w:b/>
      <w:bCs/>
      <w:sz w:val="28"/>
      <w:szCs w:val="26"/>
    </w:rPr>
  </w:style>
  <w:style w:type="paragraph" w:styleId="TOC3">
    <w:name w:val="toc 3"/>
    <w:basedOn w:val="Normal"/>
    <w:next w:val="Normal"/>
    <w:autoRedefine/>
    <w:uiPriority w:val="39"/>
    <w:rsid w:val="00D922C6"/>
    <w:pPr>
      <w:tabs>
        <w:tab w:val="right" w:leader="dot" w:pos="9639"/>
      </w:tabs>
      <w:spacing w:after="200" w:line="276" w:lineRule="auto"/>
      <w:ind w:left="560"/>
      <w:jc w:val="both"/>
    </w:pPr>
    <w:rPr>
      <w:rFonts w:ascii="Calibri" w:hAnsi="Calibri"/>
      <w:noProof/>
      <w:sz w:val="22"/>
      <w:szCs w:val="22"/>
    </w:rPr>
  </w:style>
  <w:style w:type="paragraph" w:styleId="TOC2">
    <w:name w:val="toc 2"/>
    <w:basedOn w:val="Normal"/>
    <w:next w:val="Normal"/>
    <w:autoRedefine/>
    <w:uiPriority w:val="39"/>
    <w:rsid w:val="00D922C6"/>
    <w:pPr>
      <w:tabs>
        <w:tab w:val="right" w:leader="dot" w:pos="9639"/>
      </w:tabs>
      <w:spacing w:after="200" w:line="276" w:lineRule="auto"/>
      <w:ind w:left="280"/>
      <w:jc w:val="both"/>
    </w:pPr>
    <w:rPr>
      <w:rFonts w:ascii="Calibri" w:hAnsi="Calibri"/>
      <w:sz w:val="22"/>
      <w:szCs w:val="22"/>
    </w:rPr>
  </w:style>
  <w:style w:type="character" w:styleId="Hyperlink">
    <w:name w:val="Hyperlink"/>
    <w:uiPriority w:val="99"/>
    <w:rsid w:val="00D922C6"/>
    <w:rPr>
      <w:color w:val="0000FF"/>
      <w:u w:val="single"/>
    </w:rPr>
  </w:style>
  <w:style w:type="paragraph" w:styleId="Header">
    <w:name w:val="header"/>
    <w:basedOn w:val="Normal"/>
    <w:link w:val="HeaderChar"/>
    <w:rsid w:val="00D922C6"/>
    <w:pPr>
      <w:tabs>
        <w:tab w:val="center" w:pos="4680"/>
        <w:tab w:val="right" w:pos="9360"/>
      </w:tabs>
      <w:spacing w:after="200" w:line="276" w:lineRule="auto"/>
    </w:pPr>
    <w:rPr>
      <w:lang w:val="x-none" w:eastAsia="x-none"/>
    </w:rPr>
  </w:style>
  <w:style w:type="character" w:customStyle="1" w:styleId="HeaderChar">
    <w:name w:val="Header Char"/>
    <w:link w:val="Header"/>
    <w:rsid w:val="00D922C6"/>
    <w:rPr>
      <w:rFonts w:eastAsia="Times New Roman"/>
      <w:sz w:val="28"/>
      <w:szCs w:val="28"/>
    </w:rPr>
  </w:style>
  <w:style w:type="paragraph" w:styleId="Footer">
    <w:name w:val="footer"/>
    <w:basedOn w:val="Normal"/>
    <w:link w:val="FooterChar"/>
    <w:rsid w:val="00D922C6"/>
    <w:pPr>
      <w:tabs>
        <w:tab w:val="center" w:pos="4680"/>
        <w:tab w:val="right" w:pos="9360"/>
      </w:tabs>
      <w:spacing w:after="200" w:line="276" w:lineRule="auto"/>
    </w:pPr>
    <w:rPr>
      <w:lang w:val="x-none" w:eastAsia="x-none"/>
    </w:rPr>
  </w:style>
  <w:style w:type="character" w:customStyle="1" w:styleId="FooterChar">
    <w:name w:val="Footer Char"/>
    <w:link w:val="Footer"/>
    <w:rsid w:val="00D922C6"/>
    <w:rPr>
      <w:rFonts w:eastAsia="Times New Roman"/>
      <w:sz w:val="28"/>
      <w:szCs w:val="28"/>
    </w:rPr>
  </w:style>
  <w:style w:type="paragraph" w:styleId="NormalWeb">
    <w:name w:val="Normal (Web)"/>
    <w:basedOn w:val="Normal"/>
    <w:uiPriority w:val="99"/>
    <w:unhideWhenUsed/>
    <w:rsid w:val="00D922C6"/>
    <w:pPr>
      <w:spacing w:before="100" w:beforeAutospacing="1" w:after="100" w:afterAutospacing="1" w:line="276" w:lineRule="auto"/>
    </w:pPr>
    <w:rPr>
      <w:rFonts w:ascii="Calibri" w:hAnsi="Calibri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D922C6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922C6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922C6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922C6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922C6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922C6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Default">
    <w:name w:val="Default"/>
    <w:qFormat/>
    <w:rsid w:val="00B6685D"/>
    <w:pPr>
      <w:widowControl w:val="0"/>
      <w:autoSpaceDE w:val="0"/>
      <w:autoSpaceDN w:val="0"/>
      <w:adjustRightInd w:val="0"/>
    </w:pPr>
    <w:rPr>
      <w:rFonts w:eastAsia="Times New Roman"/>
      <w:color w:val="000000"/>
      <w:sz w:val="24"/>
      <w:szCs w:val="24"/>
      <w:lang w:eastAsia="en-US"/>
    </w:rPr>
  </w:style>
  <w:style w:type="paragraph" w:styleId="NoSpacing">
    <w:name w:val="No Spacing"/>
    <w:uiPriority w:val="1"/>
    <w:qFormat/>
    <w:rsid w:val="00B6685D"/>
    <w:rPr>
      <w:rFonts w:ascii="Calibri" w:eastAsia="Times New Roman" w:hAnsi="Calibri"/>
      <w:sz w:val="22"/>
      <w:szCs w:val="22"/>
      <w:lang w:eastAsia="en-US"/>
    </w:rPr>
  </w:style>
  <w:style w:type="character" w:customStyle="1" w:styleId="Heading4Char">
    <w:name w:val="Heading 4 Char"/>
    <w:link w:val="Heading4"/>
    <w:uiPriority w:val="9"/>
    <w:rsid w:val="00355D3D"/>
    <w:rPr>
      <w:rFonts w:ascii="Calibri" w:eastAsia="Times New Roman" w:hAnsi="Calibri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0C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060C2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982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ynthia%20Le%20Tran\Desktop\MAU%20TKB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2931AF-7334-41B2-9C68-5091D2331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TKB 2.dot</Template>
  <TotalTime>0</TotalTime>
  <Pages>1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CKK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Le Tran</dc:creator>
  <cp:keywords/>
  <cp:lastModifiedBy>Nguyễn Duy Tân</cp:lastModifiedBy>
  <cp:revision>2</cp:revision>
  <cp:lastPrinted>2025-11-17T03:11:00Z</cp:lastPrinted>
  <dcterms:created xsi:type="dcterms:W3CDTF">2025-12-13T06:02:00Z</dcterms:created>
  <dcterms:modified xsi:type="dcterms:W3CDTF">2025-12-13T06:02:00Z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54a9dbd1863a7edffc4169e713a7acd44421fc6cbb465bd206baefa75833c41f</vt:lpwstr>
  </property>
</Properties>
</file>